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553CC793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="00A13004">
                <w:rPr>
                  <w:b/>
                  <w:noProof/>
                  <w:sz w:val="28"/>
                </w:rPr>
                <w:t>6.2.</w:t>
              </w:r>
              <w:r w:rsidR="00E039C6">
                <w:rPr>
                  <w:b/>
                  <w:noProof/>
                  <w:sz w:val="28"/>
                </w:rPr>
                <w:t>1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49B2CFD6" w:rsidR="001E41F3" w:rsidRDefault="00D00950">
            <w:pPr>
              <w:pStyle w:val="CRCoverPage"/>
              <w:spacing w:after="0"/>
              <w:ind w:left="100"/>
              <w:rPr>
                <w:noProof/>
              </w:rPr>
            </w:pPr>
            <w:r>
              <w:t xml:space="preserve">Refresh (and deprecate) the default alphabet and </w:t>
            </w:r>
            <w:r w:rsidR="00EA61B3">
              <w:t>list new non-deprecated alphabets</w:t>
            </w:r>
            <w:r w:rsidR="00AC4454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74E4CC2D" w:rsidR="001E41F3" w:rsidRPr="00955751" w:rsidRDefault="00955751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4EA4DCD4" w:rsidR="001E41F3" w:rsidRDefault="00EF0E2F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The default alphabet is not well described: clarify</w:t>
            </w:r>
            <w:r w:rsidR="00B572C8">
              <w:rPr>
                <w:noProof/>
              </w:rPr>
              <w:t>.</w:t>
            </w:r>
            <w:r>
              <w:rPr>
                <w:noProof/>
              </w:rPr>
              <w:t xml:space="preserve"> </w:t>
            </w:r>
            <w:r w:rsidR="00CD3389">
              <w:rPr>
                <w:noProof/>
              </w:rPr>
              <w:t xml:space="preserve">The current </w:t>
            </w:r>
            <w:r w:rsidR="00E43017">
              <w:rPr>
                <w:noProof/>
              </w:rPr>
              <w:t>additional alphabets are ill-designed. And t</w:t>
            </w:r>
            <w:r w:rsidR="00FD2D84">
              <w:rPr>
                <w:noProof/>
              </w:rPr>
              <w:t>here are “new” alphabets (see separate CRs) that should be in the list.</w:t>
            </w:r>
            <w:r w:rsidR="00052B11">
              <w:rPr>
                <w:noProof/>
              </w:rPr>
              <w:t xml:space="preserve"> Deprecate ill-designed alphabets.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39CF8CE1" w:rsidR="001E41F3" w:rsidRDefault="00431AC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New clearer tables for the default alphabet (no change in characters).</w:t>
            </w:r>
            <w:r w:rsidR="003268CC">
              <w:rPr>
                <w:noProof/>
              </w:rPr>
              <w:t xml:space="preserve"> Change the list to deprecate old alphabets, and include in the list </w:t>
            </w:r>
            <w:r w:rsidR="00BF0243">
              <w:rPr>
                <w:noProof/>
              </w:rPr>
              <w:t>the new (separately proposed) alphabets</w:t>
            </w:r>
            <w:r w:rsidR="00E534F5">
              <w:rPr>
                <w:noProof/>
              </w:rPr>
              <w:t>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4E62F941" w:rsidR="001E41F3" w:rsidRDefault="00293EEC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12195" w:rsidR="001E41F3" w:rsidRDefault="00A31F6C" w:rsidP="00667E2E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>6.2.</w:t>
            </w:r>
            <w:r w:rsidR="00EA61B3">
              <w:rPr>
                <w:noProof/>
              </w:rPr>
              <w:t>1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3CD63575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</w:t>
      </w:r>
      <w:r w:rsidR="00AC4F78">
        <w:rPr>
          <w:rFonts w:eastAsia="DengXian"/>
          <w:sz w:val="24"/>
          <w:szCs w:val="24"/>
        </w:rPr>
        <w:t>6.2.1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</w:t>
      </w:r>
      <w:r w:rsidR="00D46217">
        <w:rPr>
          <w:rFonts w:eastAsia="DengXian"/>
          <w:sz w:val="24"/>
          <w:szCs w:val="24"/>
        </w:rPr>
        <w:t xml:space="preserve">new </w:t>
      </w:r>
      <w:r w:rsidR="00DD297B" w:rsidRPr="00E46A3F">
        <w:rPr>
          <w:rFonts w:eastAsia="DengXian"/>
          <w:sz w:val="24"/>
          <w:szCs w:val="24"/>
        </w:rPr>
        <w:t xml:space="preserve">full text of </w:t>
      </w:r>
      <w:r w:rsidR="00CE2345" w:rsidRPr="00E46A3F">
        <w:rPr>
          <w:rFonts w:eastAsia="DengXian"/>
          <w:sz w:val="24"/>
          <w:szCs w:val="24"/>
        </w:rPr>
        <w:t xml:space="preserve">section </w:t>
      </w:r>
      <w:r w:rsidR="00AC4F78">
        <w:rPr>
          <w:rFonts w:eastAsia="DengXian"/>
          <w:sz w:val="24"/>
          <w:szCs w:val="24"/>
        </w:rPr>
        <w:t>6.2.1</w:t>
      </w:r>
      <w:r w:rsidR="00CE2345" w:rsidRPr="00E46A3F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489C" w14:textId="77777777" w:rsidR="00A75267" w:rsidRDefault="00A75267">
      <w:r>
        <w:separator/>
      </w:r>
    </w:p>
  </w:endnote>
  <w:endnote w:type="continuationSeparator" w:id="0">
    <w:p w14:paraId="54B32414" w14:textId="77777777" w:rsidR="00A75267" w:rsidRDefault="00A7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F56C" w14:textId="77777777" w:rsidR="00A75267" w:rsidRDefault="00A75267">
      <w:r>
        <w:separator/>
      </w:r>
    </w:p>
  </w:footnote>
  <w:footnote w:type="continuationSeparator" w:id="0">
    <w:p w14:paraId="74350C5F" w14:textId="77777777" w:rsidR="00A75267" w:rsidRDefault="00A7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52B11"/>
    <w:rsid w:val="0006599F"/>
    <w:rsid w:val="00066D6A"/>
    <w:rsid w:val="00070E09"/>
    <w:rsid w:val="000756A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86CD0"/>
    <w:rsid w:val="00192C46"/>
    <w:rsid w:val="00192D98"/>
    <w:rsid w:val="001A08B3"/>
    <w:rsid w:val="001A7B60"/>
    <w:rsid w:val="001B52F0"/>
    <w:rsid w:val="001B52F9"/>
    <w:rsid w:val="001B7A65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93EEC"/>
    <w:rsid w:val="002A0AA2"/>
    <w:rsid w:val="002B4E03"/>
    <w:rsid w:val="002B5741"/>
    <w:rsid w:val="002B6334"/>
    <w:rsid w:val="002E136E"/>
    <w:rsid w:val="002E472E"/>
    <w:rsid w:val="002E5590"/>
    <w:rsid w:val="002E6D4F"/>
    <w:rsid w:val="0030096F"/>
    <w:rsid w:val="00305409"/>
    <w:rsid w:val="0032599A"/>
    <w:rsid w:val="003268CC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E1A36"/>
    <w:rsid w:val="003E24C7"/>
    <w:rsid w:val="003F38F0"/>
    <w:rsid w:val="00410371"/>
    <w:rsid w:val="004242F1"/>
    <w:rsid w:val="00427795"/>
    <w:rsid w:val="00431ACB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67E2E"/>
    <w:rsid w:val="00672754"/>
    <w:rsid w:val="00695808"/>
    <w:rsid w:val="006B35F2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6598D"/>
    <w:rsid w:val="00870EE7"/>
    <w:rsid w:val="008772B6"/>
    <w:rsid w:val="008832C2"/>
    <w:rsid w:val="008863B9"/>
    <w:rsid w:val="0088692D"/>
    <w:rsid w:val="00897450"/>
    <w:rsid w:val="008A45A6"/>
    <w:rsid w:val="008B1058"/>
    <w:rsid w:val="008D0909"/>
    <w:rsid w:val="008D3CCC"/>
    <w:rsid w:val="008F3789"/>
    <w:rsid w:val="008F686C"/>
    <w:rsid w:val="008F69B9"/>
    <w:rsid w:val="00907550"/>
    <w:rsid w:val="00912D53"/>
    <w:rsid w:val="009148DE"/>
    <w:rsid w:val="00922B1D"/>
    <w:rsid w:val="00923911"/>
    <w:rsid w:val="00925EA7"/>
    <w:rsid w:val="00941E30"/>
    <w:rsid w:val="009531B0"/>
    <w:rsid w:val="00955751"/>
    <w:rsid w:val="009741B3"/>
    <w:rsid w:val="009777D9"/>
    <w:rsid w:val="00987783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3004"/>
    <w:rsid w:val="00A14A47"/>
    <w:rsid w:val="00A246B6"/>
    <w:rsid w:val="00A310E9"/>
    <w:rsid w:val="00A31F6C"/>
    <w:rsid w:val="00A35376"/>
    <w:rsid w:val="00A37746"/>
    <w:rsid w:val="00A465B7"/>
    <w:rsid w:val="00A47E70"/>
    <w:rsid w:val="00A50CF0"/>
    <w:rsid w:val="00A70106"/>
    <w:rsid w:val="00A75267"/>
    <w:rsid w:val="00A7671C"/>
    <w:rsid w:val="00AA2CBC"/>
    <w:rsid w:val="00AB62F2"/>
    <w:rsid w:val="00AC4454"/>
    <w:rsid w:val="00AC4F78"/>
    <w:rsid w:val="00AC5820"/>
    <w:rsid w:val="00AD1CD8"/>
    <w:rsid w:val="00AD54A9"/>
    <w:rsid w:val="00AF07C1"/>
    <w:rsid w:val="00B258BB"/>
    <w:rsid w:val="00B342E9"/>
    <w:rsid w:val="00B54D6C"/>
    <w:rsid w:val="00B572C8"/>
    <w:rsid w:val="00B67B97"/>
    <w:rsid w:val="00B7034E"/>
    <w:rsid w:val="00B72E64"/>
    <w:rsid w:val="00B968C8"/>
    <w:rsid w:val="00B97824"/>
    <w:rsid w:val="00BA3EC5"/>
    <w:rsid w:val="00BA51D9"/>
    <w:rsid w:val="00BA5E62"/>
    <w:rsid w:val="00BB5DFC"/>
    <w:rsid w:val="00BB7512"/>
    <w:rsid w:val="00BD279D"/>
    <w:rsid w:val="00BD6BB8"/>
    <w:rsid w:val="00BE4E0E"/>
    <w:rsid w:val="00BE5DF3"/>
    <w:rsid w:val="00BF0243"/>
    <w:rsid w:val="00BF02B0"/>
    <w:rsid w:val="00BF6E6B"/>
    <w:rsid w:val="00C170F7"/>
    <w:rsid w:val="00C40A02"/>
    <w:rsid w:val="00C53DD6"/>
    <w:rsid w:val="00C66BA2"/>
    <w:rsid w:val="00C7282A"/>
    <w:rsid w:val="00C870F6"/>
    <w:rsid w:val="00C907B5"/>
    <w:rsid w:val="00C95985"/>
    <w:rsid w:val="00CB5877"/>
    <w:rsid w:val="00CC4EC6"/>
    <w:rsid w:val="00CC5026"/>
    <w:rsid w:val="00CC68D0"/>
    <w:rsid w:val="00CD3389"/>
    <w:rsid w:val="00CE2345"/>
    <w:rsid w:val="00CF21C4"/>
    <w:rsid w:val="00D00950"/>
    <w:rsid w:val="00D03F9A"/>
    <w:rsid w:val="00D06D51"/>
    <w:rsid w:val="00D24991"/>
    <w:rsid w:val="00D31F1D"/>
    <w:rsid w:val="00D34878"/>
    <w:rsid w:val="00D46153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039C6"/>
    <w:rsid w:val="00E13F3D"/>
    <w:rsid w:val="00E149D5"/>
    <w:rsid w:val="00E206D2"/>
    <w:rsid w:val="00E316AB"/>
    <w:rsid w:val="00E3455B"/>
    <w:rsid w:val="00E34898"/>
    <w:rsid w:val="00E34DF1"/>
    <w:rsid w:val="00E3705B"/>
    <w:rsid w:val="00E43017"/>
    <w:rsid w:val="00E46A3F"/>
    <w:rsid w:val="00E534F5"/>
    <w:rsid w:val="00E75ECE"/>
    <w:rsid w:val="00E76690"/>
    <w:rsid w:val="00EA6054"/>
    <w:rsid w:val="00EA61B3"/>
    <w:rsid w:val="00EB09B7"/>
    <w:rsid w:val="00EB11EC"/>
    <w:rsid w:val="00EB5CAC"/>
    <w:rsid w:val="00EE13BC"/>
    <w:rsid w:val="00EE7D7C"/>
    <w:rsid w:val="00EF0E2F"/>
    <w:rsid w:val="00EF3A41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7F4D"/>
    <w:rsid w:val="00FD1D2B"/>
    <w:rsid w:val="00FD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1441</TotalTime>
  <Pages>2</Pages>
  <Words>444</Words>
  <Characters>2359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2798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15</cp:revision>
  <cp:lastPrinted>1899-12-31T23:00:00Z</cp:lastPrinted>
  <dcterms:created xsi:type="dcterms:W3CDTF">2026-06-13T21:33:00Z</dcterms:created>
  <dcterms:modified xsi:type="dcterms:W3CDTF">2026-06-14T21:35:00Z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