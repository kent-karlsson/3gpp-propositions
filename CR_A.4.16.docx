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33C4" w14:textId="77777777" w:rsidR="0006375E" w:rsidRDefault="0006375E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r>
        <w:fldChar w:fldCharType="begin"/>
      </w:r>
      <w:r>
        <w:instrText xml:space="preserve"> DOCPROPERTY  MtgSeq  \* MERGEFORMAT </w:instrText>
      </w:r>
      <w:r>
        <w:fldChar w:fldCharType="separate"/>
      </w:r>
      <w:r w:rsidRPr="00EB09B7">
        <w:rPr>
          <w:b/>
          <w:noProof/>
          <w:sz w:val="24"/>
        </w:rPr>
        <w:t xml:space="preserve"> &lt;MTG_SEQ</w:t>
      </w:r>
      <w:r>
        <w:t>&gt;</w:t>
      </w:r>
      <w:r>
        <w:fldChar w:fldCharType="end"/>
      </w:r>
      <w:r>
        <w:rPr>
          <w:b/>
          <w:i/>
          <w:noProof/>
          <w:sz w:val="28"/>
        </w:rPr>
        <w:tab/>
      </w:r>
      <w:r>
        <w:fldChar w:fldCharType="begin"/>
      </w:r>
      <w:r>
        <w:instrText xml:space="preserve"> DOCPROPERTY  Tdoc#  \* MERGEFORMAT </w:instrText>
      </w:r>
      <w:r>
        <w:fldChar w:fldCharType="separate"/>
      </w:r>
      <w:r w:rsidRPr="00E13F3D">
        <w:rPr>
          <w:b/>
          <w:i/>
          <w:noProof/>
          <w:sz w:val="28"/>
        </w:rPr>
        <w:t>&lt;</w:t>
      </w:r>
      <w:r w:rsidRPr="003B1532">
        <w:rPr>
          <w:b/>
          <w:iCs/>
          <w:noProof/>
          <w:sz w:val="28"/>
        </w:rPr>
        <w:t>TDoc#</w:t>
      </w:r>
      <w:r w:rsidRPr="00E13F3D">
        <w:rPr>
          <w:b/>
          <w:i/>
          <w:noProof/>
          <w:sz w:val="28"/>
        </w:rPr>
        <w:t>&gt;</w:t>
      </w:r>
      <w:r>
        <w:rPr>
          <w:b/>
          <w:i/>
          <w:noProof/>
          <w:sz w:val="28"/>
        </w:rPr>
        <w:fldChar w:fldCharType="end"/>
      </w:r>
    </w:p>
    <w:p w14:paraId="1BF4C6A3" w14:textId="77777777" w:rsidR="0006375E" w:rsidRDefault="0006375E" w:rsidP="0006375E">
      <w:pPr>
        <w:pStyle w:val="CRCoverPage"/>
        <w:outlineLvl w:val="0"/>
        <w:rPr>
          <w:b/>
          <w:noProof/>
          <w:sz w:val="24"/>
        </w:rPr>
      </w:pPr>
      <w:r>
        <w:fldChar w:fldCharType="begin"/>
      </w:r>
      <w:r>
        <w:instrText xml:space="preserve"> DOCPROPERTY  Location  \* MERGEFORMAT </w:instrText>
      </w:r>
      <w:r>
        <w:fldChar w:fldCharType="separate"/>
      </w:r>
      <w:r w:rsidRPr="00BA51D9">
        <w:rPr>
          <w:b/>
          <w:noProof/>
          <w:sz w:val="24"/>
        </w:rPr>
        <w:t>&lt;Location&gt;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, </w:t>
      </w:r>
      <w:r>
        <w:fldChar w:fldCharType="begin"/>
      </w:r>
      <w:r>
        <w:instrText xml:space="preserve"> DOCPROPERTY  StartDate  \* MERGEFORMAT </w:instrText>
      </w:r>
      <w:r>
        <w:fldChar w:fldCharType="separate"/>
      </w:r>
      <w:r w:rsidRPr="00BA51D9">
        <w:rPr>
          <w:b/>
          <w:noProof/>
          <w:sz w:val="24"/>
        </w:rPr>
        <w:t>&lt;Start_Date&gt;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 - </w:t>
      </w:r>
      <w:r>
        <w:fldChar w:fldCharType="begin"/>
      </w:r>
      <w:r>
        <w:instrText xml:space="preserve"> DOCPROPERTY  EndDate  \* MERGEFORMAT </w:instrText>
      </w:r>
      <w:r>
        <w:fldChar w:fldCharType="separate"/>
      </w:r>
      <w:r w:rsidRPr="00BA51D9">
        <w:rPr>
          <w:b/>
          <w:noProof/>
          <w:sz w:val="24"/>
        </w:rPr>
        <w:t>&lt;End_Date&gt;</w:t>
      </w:r>
      <w:r>
        <w:rPr>
          <w:b/>
          <w:noProof/>
          <w:sz w:val="24"/>
        </w:rPr>
        <w:fldChar w:fldCharType="end"/>
      </w:r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1F5BBD69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D070E8">
                <w:rPr>
                  <w:b/>
                  <w:noProof/>
                  <w:sz w:val="28"/>
                </w:rPr>
                <w:t>6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79D8AA86" w:rsidR="001E41F3" w:rsidRPr="0095002B" w:rsidRDefault="0095002B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95002B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4251D0FE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0A771F">
              <w:t xml:space="preserve">Replace the </w:t>
            </w:r>
            <w:r w:rsidR="00E1031E">
              <w:t xml:space="preserve">current </w:t>
            </w:r>
            <w:r w:rsidR="00D070E8">
              <w:t>Hindi</w:t>
            </w:r>
            <w:r w:rsidR="000A771F">
              <w:t xml:space="preserve"> alphabet</w:t>
            </w:r>
            <w:r w:rsidR="002D7F59">
              <w:t xml:space="preserve"> (</w:t>
            </w:r>
            <w:r w:rsidR="00E43EF0">
              <w:t xml:space="preserve">code </w:t>
            </w:r>
            <w:proofErr w:type="spellStart"/>
            <w:r w:rsidR="00E43EF0">
              <w:t>0x0</w:t>
            </w:r>
            <w:r w:rsidR="00D070E8">
              <w:t>6</w:t>
            </w:r>
            <w:proofErr w:type="spellEnd"/>
            <w:r w:rsidR="00E43EF0">
              <w:t>)</w:t>
            </w:r>
            <w:r w:rsidR="000A771F">
              <w:t xml:space="preserve"> with a better version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D070E8">
              <w:t>6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D070E8">
              <w:t>Hindi</w:t>
            </w:r>
            <w:r w:rsidR="00305BEE">
              <w:t xml:space="preserve"> and </w:t>
            </w:r>
            <w:r w:rsidR="00E1031E">
              <w:t xml:space="preserve">other languages in the Indian subcontinent that uses the </w:t>
            </w:r>
            <w:r w:rsidR="007A2008">
              <w:t>Devanagari</w:t>
            </w:r>
            <w:r w:rsidR="004F4BFC">
              <w:t xml:space="preserve"> </w:t>
            </w:r>
            <w:r w:rsidR="00E1031E">
              <w:t>script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06F12FAF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8047B7">
              <w:t>Hindi</w:t>
            </w:r>
            <w:r w:rsidR="004F4BFC">
              <w:t xml:space="preserve"> </w:t>
            </w:r>
            <w:r>
              <w:rPr>
                <w:noProof/>
              </w:rPr>
              <w:t xml:space="preserve">alphabet </w:t>
            </w:r>
            <w:r w:rsidR="00AF1E2C">
              <w:rPr>
                <w:noProof/>
              </w:rPr>
              <w:t>(code 0x0</w:t>
            </w:r>
            <w:r w:rsidR="008047B7">
              <w:rPr>
                <w:noProof/>
              </w:rPr>
              <w:t>6</w:t>
            </w:r>
            <w:r w:rsidR="00AF1E2C">
              <w:rPr>
                <w:noProof/>
              </w:rPr>
              <w:t xml:space="preserve">) </w:t>
            </w:r>
            <w:r w:rsidR="000B48D6">
              <w:rPr>
                <w:noProof/>
              </w:rPr>
              <w:t xml:space="preserve">in release 19 </w:t>
            </w:r>
            <w:r w:rsidR="00AF1E2C">
              <w:rPr>
                <w:noProof/>
              </w:rPr>
              <w:t>is not well</w:t>
            </w:r>
            <w:r w:rsidR="002E66AA">
              <w:rPr>
                <w:noProof/>
              </w:rPr>
              <w:t>-designed</w:t>
            </w:r>
            <w:r w:rsidR="00387210">
              <w:rPr>
                <w:noProof/>
              </w:rPr>
              <w:t>, and probably not used</w:t>
            </w:r>
            <w:r w:rsidR="00CC7BDF">
              <w:rPr>
                <w:noProof/>
              </w:rPr>
              <w:t xml:space="preserve">. There are duplicate characters, and characters are missing, in particular for </w:t>
            </w:r>
            <w:r w:rsidR="00FB4335">
              <w:rPr>
                <w:noProof/>
              </w:rPr>
              <w:t xml:space="preserve">other languages in the Indic subcontinent that use the </w:t>
            </w:r>
            <w:r w:rsidR="008047B7">
              <w:t>Devanagari</w:t>
            </w:r>
            <w:r w:rsidR="004F4BFC">
              <w:t xml:space="preserve"> </w:t>
            </w:r>
            <w:r w:rsidR="00FB4335">
              <w:rPr>
                <w:noProof/>
              </w:rPr>
              <w:t>script.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7C659BE1" w:rsidR="001E41F3" w:rsidRDefault="007B70FB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An improved </w:t>
            </w:r>
            <w:r w:rsidR="008047B7">
              <w:t>Hindi</w:t>
            </w:r>
            <w:r w:rsidR="004F4BFC">
              <w:t xml:space="preserve"> </w:t>
            </w:r>
            <w:r>
              <w:rPr>
                <w:noProof/>
              </w:rPr>
              <w:t xml:space="preserve">alphabet (with different code from the present </w:t>
            </w:r>
            <w:r w:rsidR="00E53113">
              <w:t>Hindi</w:t>
            </w:r>
            <w:r w:rsidR="004F4BFC">
              <w:t xml:space="preserve"> </w:t>
            </w:r>
            <w:r>
              <w:rPr>
                <w:noProof/>
              </w:rPr>
              <w:t xml:space="preserve">alphabet; </w:t>
            </w:r>
            <w:r w:rsidR="00835434">
              <w:rPr>
                <w:noProof/>
              </w:rPr>
              <w:t>the latter should be deprecated)</w:t>
            </w:r>
            <w:r w:rsidR="00BE4E0E">
              <w:rPr>
                <w:noProof/>
              </w:rPr>
              <w:t>.</w:t>
            </w:r>
            <w:r w:rsidR="00BB2EE0">
              <w:rPr>
                <w:noProof/>
              </w:rPr>
              <w:t xml:space="preserve"> 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611A09A3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09AA0C24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864BFD">
        <w:rPr>
          <w:rFonts w:eastAsia="DengXian"/>
          <w:sz w:val="24"/>
          <w:szCs w:val="24"/>
        </w:rPr>
        <w:t>6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864BFD">
        <w:rPr>
          <w:rFonts w:eastAsia="DengXian"/>
          <w:sz w:val="24"/>
          <w:szCs w:val="24"/>
        </w:rPr>
        <w:t>6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729DC5BE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864BFD">
        <w:rPr>
          <w:rFonts w:eastAsia="DengXian"/>
          <w:sz w:val="24"/>
          <w:szCs w:val="24"/>
        </w:rPr>
        <w:t>HI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FA17A" w14:textId="77777777" w:rsidR="00DF78B0" w:rsidRDefault="00DF78B0">
      <w:r>
        <w:separator/>
      </w:r>
    </w:p>
  </w:endnote>
  <w:endnote w:type="continuationSeparator" w:id="0">
    <w:p w14:paraId="0D6EDCDC" w14:textId="77777777" w:rsidR="00DF78B0" w:rsidRDefault="00DF7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EF221" w14:textId="77777777" w:rsidR="00DF78B0" w:rsidRDefault="00DF78B0">
      <w:r>
        <w:separator/>
      </w:r>
    </w:p>
  </w:footnote>
  <w:footnote w:type="continuationSeparator" w:id="0">
    <w:p w14:paraId="088A07EA" w14:textId="77777777" w:rsidR="00DF78B0" w:rsidRDefault="00DF7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20016"/>
    <w:rsid w:val="00022E4A"/>
    <w:rsid w:val="000551AE"/>
    <w:rsid w:val="0006375E"/>
    <w:rsid w:val="0006599F"/>
    <w:rsid w:val="00066D6A"/>
    <w:rsid w:val="00070E09"/>
    <w:rsid w:val="000850D5"/>
    <w:rsid w:val="000A6394"/>
    <w:rsid w:val="000A771F"/>
    <w:rsid w:val="000B48D6"/>
    <w:rsid w:val="000B7FED"/>
    <w:rsid w:val="000C038A"/>
    <w:rsid w:val="000C6598"/>
    <w:rsid w:val="000D272C"/>
    <w:rsid w:val="000D44B3"/>
    <w:rsid w:val="00106D39"/>
    <w:rsid w:val="001270B4"/>
    <w:rsid w:val="00145D43"/>
    <w:rsid w:val="0015633E"/>
    <w:rsid w:val="00164953"/>
    <w:rsid w:val="00192C46"/>
    <w:rsid w:val="00192D98"/>
    <w:rsid w:val="00192F56"/>
    <w:rsid w:val="001A08B3"/>
    <w:rsid w:val="001A7B60"/>
    <w:rsid w:val="001B52F0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D7F59"/>
    <w:rsid w:val="002E136E"/>
    <w:rsid w:val="002E2B33"/>
    <w:rsid w:val="002E472E"/>
    <w:rsid w:val="002E5590"/>
    <w:rsid w:val="002E66AA"/>
    <w:rsid w:val="0030096F"/>
    <w:rsid w:val="00305409"/>
    <w:rsid w:val="00305BEE"/>
    <w:rsid w:val="003546A8"/>
    <w:rsid w:val="003609EF"/>
    <w:rsid w:val="0036231A"/>
    <w:rsid w:val="00374DD4"/>
    <w:rsid w:val="00376006"/>
    <w:rsid w:val="003823A6"/>
    <w:rsid w:val="00386332"/>
    <w:rsid w:val="00387210"/>
    <w:rsid w:val="003E1A36"/>
    <w:rsid w:val="003E24C7"/>
    <w:rsid w:val="00410371"/>
    <w:rsid w:val="004242F1"/>
    <w:rsid w:val="00453D5C"/>
    <w:rsid w:val="00455609"/>
    <w:rsid w:val="004A610B"/>
    <w:rsid w:val="004B75B7"/>
    <w:rsid w:val="004C0F20"/>
    <w:rsid w:val="004D4B2E"/>
    <w:rsid w:val="004D5E28"/>
    <w:rsid w:val="004F4BFC"/>
    <w:rsid w:val="00500ED1"/>
    <w:rsid w:val="0050622E"/>
    <w:rsid w:val="005141D9"/>
    <w:rsid w:val="0051580D"/>
    <w:rsid w:val="00547111"/>
    <w:rsid w:val="00557B79"/>
    <w:rsid w:val="00564B19"/>
    <w:rsid w:val="00592D74"/>
    <w:rsid w:val="005E2C44"/>
    <w:rsid w:val="005F7D01"/>
    <w:rsid w:val="00621188"/>
    <w:rsid w:val="006257ED"/>
    <w:rsid w:val="00652F9C"/>
    <w:rsid w:val="00653DE4"/>
    <w:rsid w:val="006548F2"/>
    <w:rsid w:val="00661C9C"/>
    <w:rsid w:val="00665C47"/>
    <w:rsid w:val="00695808"/>
    <w:rsid w:val="006B46FB"/>
    <w:rsid w:val="006E21FB"/>
    <w:rsid w:val="007060E2"/>
    <w:rsid w:val="007069BD"/>
    <w:rsid w:val="00717E62"/>
    <w:rsid w:val="0072053B"/>
    <w:rsid w:val="007354B2"/>
    <w:rsid w:val="00766A6B"/>
    <w:rsid w:val="00774EAB"/>
    <w:rsid w:val="00780B53"/>
    <w:rsid w:val="00792342"/>
    <w:rsid w:val="007977A8"/>
    <w:rsid w:val="007A19EC"/>
    <w:rsid w:val="007A2008"/>
    <w:rsid w:val="007B512A"/>
    <w:rsid w:val="007B70FB"/>
    <w:rsid w:val="007C2097"/>
    <w:rsid w:val="007D6A07"/>
    <w:rsid w:val="007F07C9"/>
    <w:rsid w:val="007F4FCD"/>
    <w:rsid w:val="007F7259"/>
    <w:rsid w:val="008040A8"/>
    <w:rsid w:val="008047B7"/>
    <w:rsid w:val="008279FA"/>
    <w:rsid w:val="00831751"/>
    <w:rsid w:val="00835434"/>
    <w:rsid w:val="008626E7"/>
    <w:rsid w:val="00864BFD"/>
    <w:rsid w:val="00870EE7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002B"/>
    <w:rsid w:val="009531B0"/>
    <w:rsid w:val="00955751"/>
    <w:rsid w:val="00961C0C"/>
    <w:rsid w:val="00962D94"/>
    <w:rsid w:val="009741B3"/>
    <w:rsid w:val="009777D9"/>
    <w:rsid w:val="00991B88"/>
    <w:rsid w:val="00993395"/>
    <w:rsid w:val="009A5753"/>
    <w:rsid w:val="009A579D"/>
    <w:rsid w:val="009D37B7"/>
    <w:rsid w:val="009E3297"/>
    <w:rsid w:val="009E6E36"/>
    <w:rsid w:val="009F3E6D"/>
    <w:rsid w:val="009F734F"/>
    <w:rsid w:val="00A14A47"/>
    <w:rsid w:val="00A246B6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F1E2C"/>
    <w:rsid w:val="00B10D49"/>
    <w:rsid w:val="00B258BB"/>
    <w:rsid w:val="00B54D6C"/>
    <w:rsid w:val="00B67B97"/>
    <w:rsid w:val="00B72E64"/>
    <w:rsid w:val="00B968C8"/>
    <w:rsid w:val="00B97824"/>
    <w:rsid w:val="00BA3EC5"/>
    <w:rsid w:val="00BA51D9"/>
    <w:rsid w:val="00BA5E62"/>
    <w:rsid w:val="00BB2EE0"/>
    <w:rsid w:val="00BB5DFC"/>
    <w:rsid w:val="00BD279D"/>
    <w:rsid w:val="00BD6BB8"/>
    <w:rsid w:val="00BE4E0E"/>
    <w:rsid w:val="00BE5DF3"/>
    <w:rsid w:val="00BF02B0"/>
    <w:rsid w:val="00BF6E6B"/>
    <w:rsid w:val="00C40A02"/>
    <w:rsid w:val="00C63CE5"/>
    <w:rsid w:val="00C66BA2"/>
    <w:rsid w:val="00C870F6"/>
    <w:rsid w:val="00C907B5"/>
    <w:rsid w:val="00C95985"/>
    <w:rsid w:val="00CC5026"/>
    <w:rsid w:val="00CC68D0"/>
    <w:rsid w:val="00CC7BDF"/>
    <w:rsid w:val="00CD2F56"/>
    <w:rsid w:val="00CE2345"/>
    <w:rsid w:val="00CF21C4"/>
    <w:rsid w:val="00D03F9A"/>
    <w:rsid w:val="00D06D51"/>
    <w:rsid w:val="00D070E8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297B"/>
    <w:rsid w:val="00DE34CF"/>
    <w:rsid w:val="00DF78B0"/>
    <w:rsid w:val="00E01CA3"/>
    <w:rsid w:val="00E1031E"/>
    <w:rsid w:val="00E13F3D"/>
    <w:rsid w:val="00E206D2"/>
    <w:rsid w:val="00E316AB"/>
    <w:rsid w:val="00E3455B"/>
    <w:rsid w:val="00E34898"/>
    <w:rsid w:val="00E43EF0"/>
    <w:rsid w:val="00E46A3F"/>
    <w:rsid w:val="00E53113"/>
    <w:rsid w:val="00E76690"/>
    <w:rsid w:val="00EA6054"/>
    <w:rsid w:val="00EB09B7"/>
    <w:rsid w:val="00EB11EC"/>
    <w:rsid w:val="00EB5CAC"/>
    <w:rsid w:val="00EE13BC"/>
    <w:rsid w:val="00EE7D7C"/>
    <w:rsid w:val="00EF3A41"/>
    <w:rsid w:val="00F15DE8"/>
    <w:rsid w:val="00F25D98"/>
    <w:rsid w:val="00F300FB"/>
    <w:rsid w:val="00F308EC"/>
    <w:rsid w:val="00F370D2"/>
    <w:rsid w:val="00F62CCF"/>
    <w:rsid w:val="00F73A6E"/>
    <w:rsid w:val="00F760C9"/>
    <w:rsid w:val="00F9066D"/>
    <w:rsid w:val="00F93E19"/>
    <w:rsid w:val="00FB4335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122</TotalTime>
  <Pages>2</Pages>
  <Words>536</Words>
  <Characters>2846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3376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11</cp:revision>
  <cp:lastPrinted>1899-12-31T23:00:00Z</cp:lastPrinted>
  <dcterms:created xsi:type="dcterms:W3CDTF">2026-06-01T22:28:00Z</dcterms:created>
  <dcterms:modified xsi:type="dcterms:W3CDTF">2026-06-03T21:56:00Z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