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33C4" w14:textId="77777777" w:rsidR="0006375E" w:rsidRDefault="0006375E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r>
        <w:fldChar w:fldCharType="begin"/>
      </w:r>
      <w:r>
        <w:instrText xml:space="preserve"> DOCPROPERTY  MtgSeq  \* MERGEFORMAT </w:instrText>
      </w:r>
      <w:r>
        <w:fldChar w:fldCharType="separate"/>
      </w:r>
      <w:r w:rsidRPr="00EB09B7">
        <w:rPr>
          <w:b/>
          <w:noProof/>
          <w:sz w:val="24"/>
        </w:rPr>
        <w:t xml:space="preserve"> &lt;MTG_SEQ</w:t>
      </w:r>
      <w:r>
        <w:t>&gt;</w:t>
      </w:r>
      <w:r>
        <w:fldChar w:fldCharType="end"/>
      </w:r>
      <w:r>
        <w:rPr>
          <w:b/>
          <w:i/>
          <w:noProof/>
          <w:sz w:val="28"/>
        </w:rPr>
        <w:tab/>
      </w:r>
      <w:r>
        <w:fldChar w:fldCharType="begin"/>
      </w:r>
      <w:r>
        <w:instrText xml:space="preserve"> DOCPROPERTY  Tdoc#  \* MERGEFORMAT </w:instrText>
      </w:r>
      <w:r>
        <w:fldChar w:fldCharType="separate"/>
      </w:r>
      <w:r w:rsidRPr="00E13F3D">
        <w:rPr>
          <w:b/>
          <w:i/>
          <w:noProof/>
          <w:sz w:val="28"/>
        </w:rPr>
        <w:t>&lt;</w:t>
      </w:r>
      <w:r w:rsidRPr="003B1532">
        <w:rPr>
          <w:b/>
          <w:iCs/>
          <w:noProof/>
          <w:sz w:val="28"/>
        </w:rPr>
        <w:t>TDoc#</w:t>
      </w:r>
      <w:r w:rsidRPr="00E13F3D">
        <w:rPr>
          <w:b/>
          <w:i/>
          <w:noProof/>
          <w:sz w:val="28"/>
        </w:rPr>
        <w:t>&gt;</w:t>
      </w:r>
      <w:r>
        <w:rPr>
          <w:b/>
          <w:i/>
          <w:noProof/>
          <w:sz w:val="28"/>
        </w:rPr>
        <w:fldChar w:fldCharType="end"/>
      </w:r>
    </w:p>
    <w:p w14:paraId="1BF4C6A3" w14:textId="77777777" w:rsidR="0006375E" w:rsidRDefault="0006375E" w:rsidP="0006375E">
      <w:pPr>
        <w:pStyle w:val="CRCoverPage"/>
        <w:outlineLvl w:val="0"/>
        <w:rPr>
          <w:b/>
          <w:noProof/>
          <w:sz w:val="24"/>
        </w:rPr>
      </w:pPr>
      <w:r>
        <w:fldChar w:fldCharType="begin"/>
      </w:r>
      <w:r>
        <w:instrText xml:space="preserve"> DOCPROPERTY  Location  \* MERGEFORMAT </w:instrText>
      </w:r>
      <w:r>
        <w:fldChar w:fldCharType="separate"/>
      </w:r>
      <w:r w:rsidRPr="00BA51D9">
        <w:rPr>
          <w:b/>
          <w:noProof/>
          <w:sz w:val="24"/>
        </w:rPr>
        <w:t>&lt;Location&gt;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, </w:t>
      </w:r>
      <w:r>
        <w:fldChar w:fldCharType="begin"/>
      </w:r>
      <w:r>
        <w:instrText xml:space="preserve"> DOCPROPERTY  StartDate  \* MERGEFORMAT </w:instrText>
      </w:r>
      <w:r>
        <w:fldChar w:fldCharType="separate"/>
      </w:r>
      <w:r w:rsidRPr="00BA51D9">
        <w:rPr>
          <w:b/>
          <w:noProof/>
          <w:sz w:val="24"/>
        </w:rPr>
        <w:t>&lt;Start_Date&gt;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 - </w:t>
      </w:r>
      <w:r>
        <w:fldChar w:fldCharType="begin"/>
      </w:r>
      <w:r>
        <w:instrText xml:space="preserve"> DOCPROPERTY  EndDate  \* MERGEFORMAT </w:instrText>
      </w:r>
      <w:r>
        <w:fldChar w:fldCharType="separate"/>
      </w:r>
      <w:r w:rsidRPr="00BA51D9">
        <w:rPr>
          <w:b/>
          <w:noProof/>
          <w:sz w:val="24"/>
        </w:rPr>
        <w:t>&lt;End_Date&gt;</w:t>
      </w:r>
      <w:r>
        <w:rPr>
          <w:b/>
          <w:noProof/>
          <w:sz w:val="24"/>
        </w:rPr>
        <w:fldChar w:fldCharType="end"/>
      </w:r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FD07E2E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106BBF">
                <w:rPr>
                  <w:b/>
                  <w:noProof/>
                  <w:sz w:val="28"/>
                </w:rPr>
                <w:t>C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79D8AA86" w:rsidR="001E41F3" w:rsidRPr="0095002B" w:rsidRDefault="0095002B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95002B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39103C94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106BBF">
              <w:t>Telugu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106BBF">
              <w:t>C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106BBF">
              <w:t>C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106BBF">
              <w:t>Telugu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106BBF">
              <w:t>Telugu</w:t>
            </w:r>
            <w:r w:rsidR="003B4D20">
              <w:t xml:space="preserve">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144D0D4D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106BBF">
              <w:t>Telugu</w:t>
            </w:r>
            <w:r w:rsidR="004F4BFC">
              <w:t xml:space="preserve">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106BBF">
              <w:rPr>
                <w:noProof/>
              </w:rPr>
              <w:t>C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106BBF">
              <w:t>Telugu</w:t>
            </w:r>
            <w:r w:rsidR="004F4BFC">
              <w:t xml:space="preserve">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34E76F58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106BBF">
              <w:t>Telugu</w:t>
            </w:r>
            <w:r w:rsidR="004F4BFC">
              <w:t xml:space="preserve"> </w:t>
            </w:r>
            <w:r>
              <w:rPr>
                <w:noProof/>
              </w:rPr>
              <w:t xml:space="preserve">alphabet (with different code from the present </w:t>
            </w:r>
            <w:r w:rsidR="00106BBF">
              <w:t>Telugu</w:t>
            </w:r>
            <w:r w:rsidR="004F4BFC">
              <w:t xml:space="preserve">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611A09A3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00F0FEC1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106BBF">
        <w:rPr>
          <w:rFonts w:eastAsia="DengXian"/>
          <w:sz w:val="24"/>
          <w:szCs w:val="24"/>
        </w:rPr>
        <w:t>C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106BBF">
        <w:rPr>
          <w:rFonts w:eastAsia="DengXian"/>
          <w:sz w:val="24"/>
          <w:szCs w:val="24"/>
        </w:rPr>
        <w:t>C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50D90C31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637FAB">
        <w:rPr>
          <w:rFonts w:eastAsia="DengXian"/>
          <w:sz w:val="24"/>
          <w:szCs w:val="24"/>
        </w:rPr>
        <w:t>T</w:t>
      </w:r>
      <w:r w:rsidR="00106BBF">
        <w:rPr>
          <w:rFonts w:eastAsia="DengXian"/>
          <w:sz w:val="24"/>
          <w:szCs w:val="24"/>
        </w:rPr>
        <w:t>E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B4ED" w14:textId="77777777" w:rsidR="00497AC7" w:rsidRDefault="00497AC7">
      <w:r>
        <w:separator/>
      </w:r>
    </w:p>
  </w:endnote>
  <w:endnote w:type="continuationSeparator" w:id="0">
    <w:p w14:paraId="226EED1B" w14:textId="77777777" w:rsidR="00497AC7" w:rsidRDefault="00497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4110" w14:textId="77777777" w:rsidR="00497AC7" w:rsidRDefault="00497AC7">
      <w:r>
        <w:separator/>
      </w:r>
    </w:p>
  </w:footnote>
  <w:footnote w:type="continuationSeparator" w:id="0">
    <w:p w14:paraId="574A9EDE" w14:textId="77777777" w:rsidR="00497AC7" w:rsidRDefault="00497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89A"/>
    <w:rsid w:val="00020016"/>
    <w:rsid w:val="00022E4A"/>
    <w:rsid w:val="000551AE"/>
    <w:rsid w:val="0006375E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106BBF"/>
    <w:rsid w:val="00106D39"/>
    <w:rsid w:val="001270B4"/>
    <w:rsid w:val="00145D43"/>
    <w:rsid w:val="0015633E"/>
    <w:rsid w:val="00164953"/>
    <w:rsid w:val="00192C46"/>
    <w:rsid w:val="00192D98"/>
    <w:rsid w:val="00192F56"/>
    <w:rsid w:val="001A08B3"/>
    <w:rsid w:val="001A7B60"/>
    <w:rsid w:val="001B52F0"/>
    <w:rsid w:val="001B7A65"/>
    <w:rsid w:val="001E41F3"/>
    <w:rsid w:val="00210F8E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188C"/>
    <w:rsid w:val="002B4E03"/>
    <w:rsid w:val="002B5741"/>
    <w:rsid w:val="002B6334"/>
    <w:rsid w:val="002D79E0"/>
    <w:rsid w:val="002D7F59"/>
    <w:rsid w:val="002E136E"/>
    <w:rsid w:val="002E2B33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B4D20"/>
    <w:rsid w:val="003E1A36"/>
    <w:rsid w:val="003E24C7"/>
    <w:rsid w:val="00410371"/>
    <w:rsid w:val="004242F1"/>
    <w:rsid w:val="00453D5C"/>
    <w:rsid w:val="00455609"/>
    <w:rsid w:val="00497AC7"/>
    <w:rsid w:val="004A610B"/>
    <w:rsid w:val="004B75B7"/>
    <w:rsid w:val="004C0F20"/>
    <w:rsid w:val="004D4B2E"/>
    <w:rsid w:val="004D5E28"/>
    <w:rsid w:val="004F4BF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37FAB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74EAB"/>
    <w:rsid w:val="00780B53"/>
    <w:rsid w:val="00792342"/>
    <w:rsid w:val="007977A8"/>
    <w:rsid w:val="007A19EC"/>
    <w:rsid w:val="007A2008"/>
    <w:rsid w:val="007B512A"/>
    <w:rsid w:val="007B70FB"/>
    <w:rsid w:val="007C2097"/>
    <w:rsid w:val="007D6A07"/>
    <w:rsid w:val="007F07C9"/>
    <w:rsid w:val="007F4FCD"/>
    <w:rsid w:val="007F7259"/>
    <w:rsid w:val="008040A8"/>
    <w:rsid w:val="008047B7"/>
    <w:rsid w:val="008279FA"/>
    <w:rsid w:val="00831751"/>
    <w:rsid w:val="00835434"/>
    <w:rsid w:val="008626E7"/>
    <w:rsid w:val="00864BFD"/>
    <w:rsid w:val="00870EE7"/>
    <w:rsid w:val="008832C2"/>
    <w:rsid w:val="008863B9"/>
    <w:rsid w:val="0088692D"/>
    <w:rsid w:val="00890CDB"/>
    <w:rsid w:val="00897450"/>
    <w:rsid w:val="008A45A6"/>
    <w:rsid w:val="008B1058"/>
    <w:rsid w:val="008D3CCC"/>
    <w:rsid w:val="008D3E3F"/>
    <w:rsid w:val="008F3789"/>
    <w:rsid w:val="008F686C"/>
    <w:rsid w:val="008F69B9"/>
    <w:rsid w:val="00907550"/>
    <w:rsid w:val="009148DE"/>
    <w:rsid w:val="00923911"/>
    <w:rsid w:val="00925EA7"/>
    <w:rsid w:val="00941E30"/>
    <w:rsid w:val="0095002B"/>
    <w:rsid w:val="009531B0"/>
    <w:rsid w:val="00955751"/>
    <w:rsid w:val="00961C0C"/>
    <w:rsid w:val="00962D94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B62"/>
    <w:rsid w:val="00AD1CD8"/>
    <w:rsid w:val="00AF1E2C"/>
    <w:rsid w:val="00B10D49"/>
    <w:rsid w:val="00B258BB"/>
    <w:rsid w:val="00B419B2"/>
    <w:rsid w:val="00B54D6C"/>
    <w:rsid w:val="00B67B97"/>
    <w:rsid w:val="00B72E64"/>
    <w:rsid w:val="00B91E1D"/>
    <w:rsid w:val="00B968C8"/>
    <w:rsid w:val="00B97824"/>
    <w:rsid w:val="00BA3EC5"/>
    <w:rsid w:val="00BA51D9"/>
    <w:rsid w:val="00BA5E62"/>
    <w:rsid w:val="00BB1A86"/>
    <w:rsid w:val="00BB2EE0"/>
    <w:rsid w:val="00BB5DFC"/>
    <w:rsid w:val="00BC0F9D"/>
    <w:rsid w:val="00BD279D"/>
    <w:rsid w:val="00BD6BB8"/>
    <w:rsid w:val="00BE4E0E"/>
    <w:rsid w:val="00BE5DF3"/>
    <w:rsid w:val="00BF02B0"/>
    <w:rsid w:val="00BF6E6B"/>
    <w:rsid w:val="00C40A02"/>
    <w:rsid w:val="00C6222D"/>
    <w:rsid w:val="00C63CE5"/>
    <w:rsid w:val="00C66BA2"/>
    <w:rsid w:val="00C870F6"/>
    <w:rsid w:val="00C907B5"/>
    <w:rsid w:val="00C95985"/>
    <w:rsid w:val="00CC5026"/>
    <w:rsid w:val="00CC68D0"/>
    <w:rsid w:val="00CC7BDF"/>
    <w:rsid w:val="00CD2F56"/>
    <w:rsid w:val="00CE2345"/>
    <w:rsid w:val="00CF21C4"/>
    <w:rsid w:val="00CF6283"/>
    <w:rsid w:val="00D03F9A"/>
    <w:rsid w:val="00D06D51"/>
    <w:rsid w:val="00D070E8"/>
    <w:rsid w:val="00D207DF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A59D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53113"/>
    <w:rsid w:val="00E76690"/>
    <w:rsid w:val="00EA6054"/>
    <w:rsid w:val="00EB09B7"/>
    <w:rsid w:val="00EB11EC"/>
    <w:rsid w:val="00EB5CAC"/>
    <w:rsid w:val="00EE13BC"/>
    <w:rsid w:val="00EE7D7C"/>
    <w:rsid w:val="00EF3A41"/>
    <w:rsid w:val="00F15DE8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10</TotalTime>
  <Pages>2</Pages>
  <Words>536</Words>
  <Characters>2843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3373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3</cp:revision>
  <cp:lastPrinted>1899-12-31T23:00:00Z</cp:lastPrinted>
  <dcterms:created xsi:type="dcterms:W3CDTF">2026-06-04T20:57:00Z</dcterms:created>
  <dcterms:modified xsi:type="dcterms:W3CDTF">2026-06-04T20:59:00Z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