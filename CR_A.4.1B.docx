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4444BBB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637FAB">
                <w:rPr>
                  <w:b/>
                  <w:noProof/>
                  <w:sz w:val="28"/>
                </w:rPr>
                <w:t>B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38323E53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637FAB">
              <w:t>Tamil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637FAB">
              <w:t>B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637FAB">
              <w:t>B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637FAB">
              <w:t>Tamil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637FAB">
              <w:t>Tamil</w:t>
            </w:r>
            <w:r w:rsidR="003B4D20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2AFCFFD3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637FAB">
              <w:t>Tamil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637FAB">
              <w:rPr>
                <w:noProof/>
              </w:rPr>
              <w:t>B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637FAB">
              <w:t>Tamil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7F4C2C57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637FAB">
              <w:t>Tamil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637FAB">
              <w:t>Tamil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742FA989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637FAB">
        <w:rPr>
          <w:rFonts w:eastAsia="DengXian"/>
          <w:sz w:val="24"/>
          <w:szCs w:val="24"/>
        </w:rPr>
        <w:t>B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637FAB">
        <w:rPr>
          <w:rFonts w:eastAsia="DengXian"/>
          <w:sz w:val="24"/>
          <w:szCs w:val="24"/>
        </w:rPr>
        <w:t>B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55205789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637FAB">
        <w:rPr>
          <w:rFonts w:eastAsia="DengXian"/>
          <w:sz w:val="24"/>
          <w:szCs w:val="24"/>
        </w:rPr>
        <w:t>TA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19AD" w14:textId="77777777" w:rsidR="00D15860" w:rsidRDefault="00D15860">
      <w:r>
        <w:separator/>
      </w:r>
    </w:p>
  </w:endnote>
  <w:endnote w:type="continuationSeparator" w:id="0">
    <w:p w14:paraId="1E64B627" w14:textId="77777777" w:rsidR="00D15860" w:rsidRDefault="00D15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F80A" w14:textId="77777777" w:rsidR="00D15860" w:rsidRDefault="00D15860">
      <w:r>
        <w:separator/>
      </w:r>
    </w:p>
  </w:footnote>
  <w:footnote w:type="continuationSeparator" w:id="0">
    <w:p w14:paraId="6A8D6A45" w14:textId="77777777" w:rsidR="00D15860" w:rsidRDefault="00D15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89A"/>
    <w:rsid w:val="00020016"/>
    <w:rsid w:val="00022E4A"/>
    <w:rsid w:val="000551AE"/>
    <w:rsid w:val="0006375E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0F8E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88C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B4D2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37FAB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0CDB"/>
    <w:rsid w:val="00897450"/>
    <w:rsid w:val="008A45A6"/>
    <w:rsid w:val="008B1058"/>
    <w:rsid w:val="008D3CCC"/>
    <w:rsid w:val="008D3E3F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B62"/>
    <w:rsid w:val="00AD1CD8"/>
    <w:rsid w:val="00AF1E2C"/>
    <w:rsid w:val="00B10D49"/>
    <w:rsid w:val="00B258BB"/>
    <w:rsid w:val="00B419B2"/>
    <w:rsid w:val="00B54D6C"/>
    <w:rsid w:val="00B67B97"/>
    <w:rsid w:val="00B72E64"/>
    <w:rsid w:val="00B91E1D"/>
    <w:rsid w:val="00B968C8"/>
    <w:rsid w:val="00B97824"/>
    <w:rsid w:val="00BA3EC5"/>
    <w:rsid w:val="00BA51D9"/>
    <w:rsid w:val="00BA5E62"/>
    <w:rsid w:val="00BB1A86"/>
    <w:rsid w:val="00BB2EE0"/>
    <w:rsid w:val="00BB5DFC"/>
    <w:rsid w:val="00BC0F9D"/>
    <w:rsid w:val="00BD279D"/>
    <w:rsid w:val="00BD6BB8"/>
    <w:rsid w:val="00BE4E0E"/>
    <w:rsid w:val="00BE5DF3"/>
    <w:rsid w:val="00BF02B0"/>
    <w:rsid w:val="00BF6E6B"/>
    <w:rsid w:val="00C40A02"/>
    <w:rsid w:val="00C6222D"/>
    <w:rsid w:val="00C63CE5"/>
    <w:rsid w:val="00C66BA2"/>
    <w:rsid w:val="00C870F6"/>
    <w:rsid w:val="00C907B5"/>
    <w:rsid w:val="00C95985"/>
    <w:rsid w:val="00CC5026"/>
    <w:rsid w:val="00CC68D0"/>
    <w:rsid w:val="00CC7BDF"/>
    <w:rsid w:val="00CD2F56"/>
    <w:rsid w:val="00CE2345"/>
    <w:rsid w:val="00CF21C4"/>
    <w:rsid w:val="00CF6283"/>
    <w:rsid w:val="00D03F9A"/>
    <w:rsid w:val="00D06D51"/>
    <w:rsid w:val="00D070E8"/>
    <w:rsid w:val="00D15860"/>
    <w:rsid w:val="00D207DF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A59D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11</TotalTime>
  <Pages>2</Pages>
  <Words>535</Words>
  <Characters>2837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3366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3</cp:revision>
  <cp:lastPrinted>1899-12-31T23:00:00Z</cp:lastPrinted>
  <dcterms:created xsi:type="dcterms:W3CDTF">2026-06-04T20:47:00Z</dcterms:created>
  <dcterms:modified xsi:type="dcterms:W3CDTF">2026-06-04T20:49:00Z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