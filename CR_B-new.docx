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3537041F" w:rsidR="001E41F3" w:rsidRPr="00410371" w:rsidRDefault="008903DE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>
                <w:rPr>
                  <w:b/>
                  <w:noProof/>
                  <w:sz w:val="28"/>
                </w:rPr>
                <w:t>B</w:t>
              </w:r>
              <w:r w:rsidR="00D71D32">
                <w:rPr>
                  <w:b/>
                  <w:noProof/>
                  <w:sz w:val="28"/>
                </w:rPr>
                <w:t>-new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048AD524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138AA452" w:rsidR="001E41F3" w:rsidRDefault="00762C0C">
            <w:pPr>
              <w:pStyle w:val="CRCoverPage"/>
              <w:spacing w:after="0"/>
              <w:ind w:left="100"/>
              <w:rPr>
                <w:noProof/>
              </w:rPr>
            </w:pPr>
            <w:r>
              <w:t>Improve the recommendations for how to make new 7-bit alphabets</w:t>
            </w:r>
            <w:r w:rsidR="0086598D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AB40664" w:rsidR="001E41F3" w:rsidRPr="00955751" w:rsidRDefault="008903DE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34E061D1" w:rsidR="001E41F3" w:rsidRDefault="001D0341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The (informative!) recommendations for creating new 7-bit alphabets are long since outdated</w:t>
            </w:r>
            <w:r w:rsidR="00A61CDE">
              <w:rPr>
                <w:noProof/>
              </w:rPr>
              <w:t>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006A890D" w:rsidR="001E41F3" w:rsidRDefault="002E2CC4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More accurate recommendations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44A2A212" w:rsidR="001E41F3" w:rsidRDefault="002E2CC4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Misleading future </w:t>
            </w:r>
            <w:r w:rsidR="00FC2304">
              <w:rPr>
                <w:noProof/>
              </w:rPr>
              <w:t>7-bit “alphabet” makers</w:t>
            </w:r>
            <w:r w:rsidR="00B97824">
              <w:rPr>
                <w:noProof/>
              </w:rPr>
              <w:t>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17F3B6E4" w:rsidR="001E41F3" w:rsidRDefault="003D73F6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B</w:t>
            </w: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29DC8240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</w:t>
      </w:r>
      <w:r w:rsidR="00FC2304">
        <w:rPr>
          <w:rFonts w:eastAsia="DengXian"/>
          <w:sz w:val="24"/>
          <w:szCs w:val="24"/>
        </w:rPr>
        <w:t>B</w:t>
      </w:r>
      <w:r w:rsidR="00D46217">
        <w:rPr>
          <w:rFonts w:eastAsia="DengXian"/>
          <w:sz w:val="24"/>
          <w:szCs w:val="24"/>
        </w:rPr>
        <w:t>-new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</w:t>
      </w:r>
      <w:r w:rsidR="00D46217">
        <w:rPr>
          <w:rFonts w:eastAsia="DengXian"/>
          <w:sz w:val="24"/>
          <w:szCs w:val="24"/>
        </w:rPr>
        <w:t xml:space="preserve">new </w:t>
      </w:r>
      <w:r w:rsidR="00DD297B" w:rsidRPr="00E46A3F">
        <w:rPr>
          <w:rFonts w:eastAsia="DengXian"/>
          <w:sz w:val="24"/>
          <w:szCs w:val="24"/>
        </w:rPr>
        <w:t xml:space="preserve">full text of </w:t>
      </w:r>
      <w:r w:rsidR="00CE2345" w:rsidRPr="00E46A3F">
        <w:rPr>
          <w:rFonts w:eastAsia="DengXian"/>
          <w:sz w:val="24"/>
          <w:szCs w:val="24"/>
        </w:rPr>
        <w:t xml:space="preserve">section </w:t>
      </w:r>
      <w:r w:rsidR="00FC2304">
        <w:rPr>
          <w:rFonts w:eastAsia="DengXian"/>
          <w:sz w:val="24"/>
          <w:szCs w:val="24"/>
        </w:rPr>
        <w:t>B.</w:t>
      </w:r>
    </w:p>
    <w:p w14:paraId="320F9C2D" w14:textId="6381B4B1" w:rsidR="006548F2" w:rsidRPr="00D46217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7B2E" w14:textId="77777777" w:rsidR="00A91DB0" w:rsidRDefault="00A91DB0">
      <w:r>
        <w:separator/>
      </w:r>
    </w:p>
  </w:endnote>
  <w:endnote w:type="continuationSeparator" w:id="0">
    <w:p w14:paraId="3E782953" w14:textId="77777777" w:rsidR="00A91DB0" w:rsidRDefault="00A9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18D8F" w14:textId="77777777" w:rsidR="00A91DB0" w:rsidRDefault="00A91DB0">
      <w:r>
        <w:separator/>
      </w:r>
    </w:p>
  </w:footnote>
  <w:footnote w:type="continuationSeparator" w:id="0">
    <w:p w14:paraId="2D4AB713" w14:textId="77777777" w:rsidR="00A91DB0" w:rsidRDefault="00A91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37F6"/>
    <w:rsid w:val="00007571"/>
    <w:rsid w:val="00020016"/>
    <w:rsid w:val="00022E4A"/>
    <w:rsid w:val="0006599F"/>
    <w:rsid w:val="00066D6A"/>
    <w:rsid w:val="00070E09"/>
    <w:rsid w:val="000850D5"/>
    <w:rsid w:val="000A6394"/>
    <w:rsid w:val="000B4D99"/>
    <w:rsid w:val="000B7FED"/>
    <w:rsid w:val="000C038A"/>
    <w:rsid w:val="000C6598"/>
    <w:rsid w:val="000D272C"/>
    <w:rsid w:val="000D44B3"/>
    <w:rsid w:val="000F1D88"/>
    <w:rsid w:val="00106D39"/>
    <w:rsid w:val="001203B0"/>
    <w:rsid w:val="001270B4"/>
    <w:rsid w:val="00145D43"/>
    <w:rsid w:val="0015633E"/>
    <w:rsid w:val="0019234C"/>
    <w:rsid w:val="00192C46"/>
    <w:rsid w:val="00192D98"/>
    <w:rsid w:val="001A08B3"/>
    <w:rsid w:val="001A7B60"/>
    <w:rsid w:val="001B52F0"/>
    <w:rsid w:val="001B52F9"/>
    <w:rsid w:val="001B7A65"/>
    <w:rsid w:val="001D0341"/>
    <w:rsid w:val="001E41F3"/>
    <w:rsid w:val="001F091C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2CC4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4F8C"/>
    <w:rsid w:val="00386332"/>
    <w:rsid w:val="003C197B"/>
    <w:rsid w:val="003D73F6"/>
    <w:rsid w:val="003E1A36"/>
    <w:rsid w:val="003E24C7"/>
    <w:rsid w:val="003E3867"/>
    <w:rsid w:val="003F38F0"/>
    <w:rsid w:val="00410371"/>
    <w:rsid w:val="004242F1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07F56"/>
    <w:rsid w:val="005141D9"/>
    <w:rsid w:val="0051580D"/>
    <w:rsid w:val="00547111"/>
    <w:rsid w:val="00557B79"/>
    <w:rsid w:val="00564B19"/>
    <w:rsid w:val="005767E2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B46FB"/>
    <w:rsid w:val="006E21FB"/>
    <w:rsid w:val="0070522E"/>
    <w:rsid w:val="007060E2"/>
    <w:rsid w:val="007069BD"/>
    <w:rsid w:val="007123FF"/>
    <w:rsid w:val="00717E62"/>
    <w:rsid w:val="0072053B"/>
    <w:rsid w:val="00720811"/>
    <w:rsid w:val="007346A8"/>
    <w:rsid w:val="007354B2"/>
    <w:rsid w:val="00762C0C"/>
    <w:rsid w:val="00766A6B"/>
    <w:rsid w:val="00766E4B"/>
    <w:rsid w:val="007700E1"/>
    <w:rsid w:val="00780B53"/>
    <w:rsid w:val="00792342"/>
    <w:rsid w:val="007977A8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626E7"/>
    <w:rsid w:val="0086598D"/>
    <w:rsid w:val="00870EE7"/>
    <w:rsid w:val="008772B6"/>
    <w:rsid w:val="008832C2"/>
    <w:rsid w:val="008863B9"/>
    <w:rsid w:val="0088692D"/>
    <w:rsid w:val="008903DE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2B1D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61CDE"/>
    <w:rsid w:val="00A70106"/>
    <w:rsid w:val="00A7671C"/>
    <w:rsid w:val="00A91DB0"/>
    <w:rsid w:val="00AA2CBC"/>
    <w:rsid w:val="00AC5820"/>
    <w:rsid w:val="00AD1CD8"/>
    <w:rsid w:val="00AD54A9"/>
    <w:rsid w:val="00AF07C1"/>
    <w:rsid w:val="00AF4DFF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170F7"/>
    <w:rsid w:val="00C40A02"/>
    <w:rsid w:val="00C66BA2"/>
    <w:rsid w:val="00C870F6"/>
    <w:rsid w:val="00C907B5"/>
    <w:rsid w:val="00C95985"/>
    <w:rsid w:val="00CB5877"/>
    <w:rsid w:val="00CC4EC6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46217"/>
    <w:rsid w:val="00D50255"/>
    <w:rsid w:val="00D63D92"/>
    <w:rsid w:val="00D66520"/>
    <w:rsid w:val="00D66522"/>
    <w:rsid w:val="00D71D32"/>
    <w:rsid w:val="00D73E4F"/>
    <w:rsid w:val="00D84AE9"/>
    <w:rsid w:val="00D872A1"/>
    <w:rsid w:val="00D9124E"/>
    <w:rsid w:val="00D962A7"/>
    <w:rsid w:val="00DD11BE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705B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12F69"/>
    <w:rsid w:val="00F23773"/>
    <w:rsid w:val="00F25697"/>
    <w:rsid w:val="00F25D98"/>
    <w:rsid w:val="00F300FB"/>
    <w:rsid w:val="00F308EC"/>
    <w:rsid w:val="00F370D2"/>
    <w:rsid w:val="00F62CCF"/>
    <w:rsid w:val="00F73A6E"/>
    <w:rsid w:val="00F760C9"/>
    <w:rsid w:val="00F9066D"/>
    <w:rsid w:val="00F92CB8"/>
    <w:rsid w:val="00F92F3B"/>
    <w:rsid w:val="00F93E19"/>
    <w:rsid w:val="00FB6386"/>
    <w:rsid w:val="00FC2304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10</TotalTime>
  <Pages>2</Pages>
  <Words>403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2539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11</cp:revision>
  <cp:lastPrinted>1899-12-31T23:00:00Z</cp:lastPrinted>
  <dcterms:created xsi:type="dcterms:W3CDTF">2026-06-07T13:54:00Z</dcterms:created>
  <dcterms:modified xsi:type="dcterms:W3CDTF">2026-06-10T15:20:00Z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