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727F5FA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</w:t>
              </w:r>
              <w:r w:rsidR="001B52F9">
                <w:rPr>
                  <w:b/>
                  <w:noProof/>
                  <w:sz w:val="28"/>
                </w:rPr>
                <w:t>20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18E845F6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proofErr w:type="spellStart"/>
            <w:r w:rsidR="006461E8">
              <w:t>MNI</w:t>
            </w:r>
            <w:proofErr w:type="spellEnd"/>
            <w:r w:rsidR="000850D5">
              <w:t xml:space="preserve"> (</w:t>
            </w:r>
            <w:r w:rsidR="006461E8">
              <w:t>Manipuri</w:t>
            </w:r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</w:t>
            </w:r>
            <w:r w:rsidR="006461E8">
              <w:t>20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6461E8">
              <w:t>Manipuri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289642E0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6461E8">
              <w:rPr>
                <w:noProof/>
              </w:rPr>
              <w:t>Manipuri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6461E8">
              <w:rPr>
                <w:noProof/>
              </w:rPr>
              <w:t>MNI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6461E8">
              <w:rPr>
                <w:noProof/>
              </w:rPr>
              <w:t>Manipuri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  <w:r w:rsidR="009A3981">
              <w:rPr>
                <w:noProof/>
              </w:rPr>
              <w:t xml:space="preserve"> </w:t>
            </w:r>
            <w:r w:rsidR="00595BFA">
              <w:rPr>
                <w:noProof/>
              </w:rPr>
              <w:t xml:space="preserve">The </w:t>
            </w:r>
            <w:r w:rsidR="00595BFA" w:rsidRPr="00595BFA">
              <w:rPr>
                <w:noProof/>
              </w:rPr>
              <w:t xml:space="preserve">Meetei Mayek </w:t>
            </w:r>
            <w:r w:rsidR="00595BFA">
              <w:rPr>
                <w:noProof/>
              </w:rPr>
              <w:t>script is a revived script for Manipuri (</w:t>
            </w:r>
            <w:r w:rsidR="0070522E">
              <w:rPr>
                <w:noProof/>
              </w:rPr>
              <w:t>Manipuri has been written using the Bengali script).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24859A8E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6461E8">
              <w:rPr>
                <w:noProof/>
              </w:rPr>
              <w:t>Manipuri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776B3BDC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</w:t>
      </w:r>
      <w:r w:rsidR="001B52F9">
        <w:rPr>
          <w:rFonts w:eastAsia="DengXian"/>
          <w:sz w:val="24"/>
          <w:szCs w:val="24"/>
        </w:rPr>
        <w:t>20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</w:t>
      </w:r>
      <w:r w:rsidR="001B52F9">
        <w:rPr>
          <w:rFonts w:eastAsia="DengXian"/>
          <w:sz w:val="24"/>
          <w:szCs w:val="24"/>
        </w:rPr>
        <w:t>20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24243FCA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1B52F9">
        <w:rPr>
          <w:rFonts w:eastAsia="DengXian"/>
          <w:sz w:val="24"/>
          <w:szCs w:val="24"/>
        </w:rPr>
        <w:t>MNI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B92DF" w14:textId="77777777" w:rsidR="00A01FF3" w:rsidRDefault="00A01FF3">
      <w:r>
        <w:separator/>
      </w:r>
    </w:p>
  </w:endnote>
  <w:endnote w:type="continuationSeparator" w:id="0">
    <w:p w14:paraId="7F3194BB" w14:textId="77777777" w:rsidR="00A01FF3" w:rsidRDefault="00A0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DADB5" w14:textId="77777777" w:rsidR="00A01FF3" w:rsidRDefault="00A01FF3">
      <w:r>
        <w:separator/>
      </w:r>
    </w:p>
  </w:footnote>
  <w:footnote w:type="continuationSeparator" w:id="0">
    <w:p w14:paraId="08F150BB" w14:textId="77777777" w:rsidR="00A01FF3" w:rsidRDefault="00A01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850D5"/>
    <w:rsid w:val="000A6394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52F9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6332"/>
    <w:rsid w:val="003E1A36"/>
    <w:rsid w:val="003E24C7"/>
    <w:rsid w:val="003F38F0"/>
    <w:rsid w:val="00410371"/>
    <w:rsid w:val="004242F1"/>
    <w:rsid w:val="00455609"/>
    <w:rsid w:val="0046443E"/>
    <w:rsid w:val="004A610B"/>
    <w:rsid w:val="004B75B7"/>
    <w:rsid w:val="004C0F20"/>
    <w:rsid w:val="004D4B2E"/>
    <w:rsid w:val="004D5E28"/>
    <w:rsid w:val="004E3FA4"/>
    <w:rsid w:val="004E6F75"/>
    <w:rsid w:val="00500ED1"/>
    <w:rsid w:val="0050622E"/>
    <w:rsid w:val="005141D9"/>
    <w:rsid w:val="0051580D"/>
    <w:rsid w:val="00547111"/>
    <w:rsid w:val="00557B79"/>
    <w:rsid w:val="00564B19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B46FB"/>
    <w:rsid w:val="006E21FB"/>
    <w:rsid w:val="0070522E"/>
    <w:rsid w:val="007060E2"/>
    <w:rsid w:val="007069BD"/>
    <w:rsid w:val="00717E62"/>
    <w:rsid w:val="0072053B"/>
    <w:rsid w:val="007346A8"/>
    <w:rsid w:val="007354B2"/>
    <w:rsid w:val="00766A6B"/>
    <w:rsid w:val="00780B53"/>
    <w:rsid w:val="00792342"/>
    <w:rsid w:val="007977A8"/>
    <w:rsid w:val="007A19EC"/>
    <w:rsid w:val="007B512A"/>
    <w:rsid w:val="007C2097"/>
    <w:rsid w:val="007D6A07"/>
    <w:rsid w:val="007F4FCD"/>
    <w:rsid w:val="007F7259"/>
    <w:rsid w:val="008040A8"/>
    <w:rsid w:val="008279FA"/>
    <w:rsid w:val="00831751"/>
    <w:rsid w:val="008626E7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01FF3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40A02"/>
    <w:rsid w:val="00C66BA2"/>
    <w:rsid w:val="00C870F6"/>
    <w:rsid w:val="00C907B5"/>
    <w:rsid w:val="00C95985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3F3D"/>
    <w:rsid w:val="00E206D2"/>
    <w:rsid w:val="00E316AB"/>
    <w:rsid w:val="00E3455B"/>
    <w:rsid w:val="00E34898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D98"/>
    <w:rsid w:val="00F300FB"/>
    <w:rsid w:val="00F308EC"/>
    <w:rsid w:val="00F370D2"/>
    <w:rsid w:val="00F62CCF"/>
    <w:rsid w:val="00F73A6E"/>
    <w:rsid w:val="00F760C9"/>
    <w:rsid w:val="00F9066D"/>
    <w:rsid w:val="00F92F3B"/>
    <w:rsid w:val="00F93E19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24</TotalTime>
  <Pages>2</Pages>
  <Words>518</Words>
  <Characters>2751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3263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7</cp:revision>
  <cp:lastPrinted>1899-12-31T23:00:00Z</cp:lastPrinted>
  <dcterms:created xsi:type="dcterms:W3CDTF">2026-06-04T21:38:00Z</dcterms:created>
  <dcterms:modified xsi:type="dcterms:W3CDTF">2026-06-04T21:43:00Z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