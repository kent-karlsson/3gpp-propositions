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6E69BF66" w:rsidR="001E41F3" w:rsidRPr="00410371" w:rsidRDefault="00E675A3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>
                <w:rPr>
                  <w:b/>
                  <w:noProof/>
                  <w:sz w:val="28"/>
                </w:rPr>
                <w:t>C</w:t>
              </w:r>
              <w:r w:rsidR="00D71D32">
                <w:rPr>
                  <w:b/>
                  <w:noProof/>
                  <w:sz w:val="28"/>
                </w:rPr>
                <w:t>-new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048AD524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1E4CA5CA" w:rsidR="001E41F3" w:rsidRDefault="00847804">
            <w:pPr>
              <w:pStyle w:val="CRCoverPage"/>
              <w:spacing w:after="0"/>
              <w:ind w:left="100"/>
              <w:rPr>
                <w:noProof/>
              </w:rPr>
            </w:pPr>
            <w:r>
              <w:t>Improve the description of 7-</w:t>
            </w:r>
            <w:r w:rsidR="003F33E7">
              <w:t xml:space="preserve">bit </w:t>
            </w:r>
            <w:r>
              <w:t>alphabet s</w:t>
            </w:r>
            <w:r w:rsidR="00A856F8">
              <w:t>election for a message.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AB40664" w:rsidR="001E41F3" w:rsidRPr="00955751" w:rsidRDefault="008903DE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7D3CE6C4" w:rsidR="001E41F3" w:rsidRDefault="001D0341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(informative!) </w:t>
            </w:r>
            <w:r w:rsidR="0040410D">
              <w:rPr>
                <w:noProof/>
              </w:rPr>
              <w:t>description</w:t>
            </w:r>
            <w:r w:rsidR="00B021E6">
              <w:rPr>
                <w:noProof/>
              </w:rPr>
              <w:t xml:space="preserve"> needs to be corrected</w:t>
            </w:r>
            <w:r w:rsidR="00A61CDE">
              <w:rPr>
                <w:noProof/>
              </w:rPr>
              <w:t>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006A890D" w:rsidR="001E41F3" w:rsidRDefault="002E2CC4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More accurate recommendations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44A2A212" w:rsidR="001E41F3" w:rsidRDefault="002E2CC4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Misleading future </w:t>
            </w:r>
            <w:r w:rsidR="00FC2304">
              <w:rPr>
                <w:noProof/>
              </w:rPr>
              <w:t>7-bit “alphabet” makers</w:t>
            </w:r>
            <w:r w:rsidR="00B97824">
              <w:rPr>
                <w:noProof/>
              </w:rPr>
              <w:t>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62230188" w:rsidR="001E41F3" w:rsidRDefault="00F13FD1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C</w:t>
            </w: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619B2100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</w:t>
      </w:r>
      <w:r w:rsidR="003254D2">
        <w:rPr>
          <w:rFonts w:eastAsia="DengXian"/>
          <w:sz w:val="24"/>
          <w:szCs w:val="24"/>
        </w:rPr>
        <w:t>C</w:t>
      </w:r>
      <w:r w:rsidR="00D46217">
        <w:rPr>
          <w:rFonts w:eastAsia="DengXian"/>
          <w:sz w:val="24"/>
          <w:szCs w:val="24"/>
        </w:rPr>
        <w:t>-new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</w:t>
      </w:r>
      <w:r w:rsidR="00D46217">
        <w:rPr>
          <w:rFonts w:eastAsia="DengXian"/>
          <w:sz w:val="24"/>
          <w:szCs w:val="24"/>
        </w:rPr>
        <w:t xml:space="preserve">new </w:t>
      </w:r>
      <w:r w:rsidR="00DD297B" w:rsidRPr="00E46A3F">
        <w:rPr>
          <w:rFonts w:eastAsia="DengXian"/>
          <w:sz w:val="24"/>
          <w:szCs w:val="24"/>
        </w:rPr>
        <w:t xml:space="preserve">full text of </w:t>
      </w:r>
      <w:r w:rsidR="00CE2345" w:rsidRPr="00E46A3F">
        <w:rPr>
          <w:rFonts w:eastAsia="DengXian"/>
          <w:sz w:val="24"/>
          <w:szCs w:val="24"/>
        </w:rPr>
        <w:t xml:space="preserve">section </w:t>
      </w:r>
      <w:r w:rsidR="003254D2">
        <w:rPr>
          <w:rFonts w:eastAsia="DengXian"/>
          <w:sz w:val="24"/>
          <w:szCs w:val="24"/>
        </w:rPr>
        <w:t>C</w:t>
      </w:r>
      <w:r w:rsidR="00FC2304">
        <w:rPr>
          <w:rFonts w:eastAsia="DengXian"/>
          <w:sz w:val="24"/>
          <w:szCs w:val="24"/>
        </w:rPr>
        <w:t>.</w:t>
      </w:r>
    </w:p>
    <w:p w14:paraId="320F9C2D" w14:textId="6381B4B1" w:rsidR="006548F2" w:rsidRPr="00D46217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9F905" w14:textId="77777777" w:rsidR="00977DD9" w:rsidRDefault="00977DD9">
      <w:r>
        <w:separator/>
      </w:r>
    </w:p>
  </w:endnote>
  <w:endnote w:type="continuationSeparator" w:id="0">
    <w:p w14:paraId="7234A5B7" w14:textId="77777777" w:rsidR="00977DD9" w:rsidRDefault="00977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1CCC0" w14:textId="77777777" w:rsidR="00977DD9" w:rsidRDefault="00977DD9">
      <w:r>
        <w:separator/>
      </w:r>
    </w:p>
  </w:footnote>
  <w:footnote w:type="continuationSeparator" w:id="0">
    <w:p w14:paraId="0235CD3E" w14:textId="77777777" w:rsidR="00977DD9" w:rsidRDefault="00977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37F6"/>
    <w:rsid w:val="00007571"/>
    <w:rsid w:val="00020016"/>
    <w:rsid w:val="00022E4A"/>
    <w:rsid w:val="00026564"/>
    <w:rsid w:val="0006599F"/>
    <w:rsid w:val="00066D6A"/>
    <w:rsid w:val="00070E09"/>
    <w:rsid w:val="000850D5"/>
    <w:rsid w:val="000A6394"/>
    <w:rsid w:val="000B4D99"/>
    <w:rsid w:val="000B7FED"/>
    <w:rsid w:val="000C038A"/>
    <w:rsid w:val="000C6598"/>
    <w:rsid w:val="000D272C"/>
    <w:rsid w:val="000D44B3"/>
    <w:rsid w:val="000F1D88"/>
    <w:rsid w:val="00106D39"/>
    <w:rsid w:val="001203B0"/>
    <w:rsid w:val="001270B4"/>
    <w:rsid w:val="00145D43"/>
    <w:rsid w:val="0015633E"/>
    <w:rsid w:val="0019234C"/>
    <w:rsid w:val="00192C46"/>
    <w:rsid w:val="00192D98"/>
    <w:rsid w:val="001A08B3"/>
    <w:rsid w:val="001A7B60"/>
    <w:rsid w:val="001B52F0"/>
    <w:rsid w:val="001B52F9"/>
    <w:rsid w:val="001B7A65"/>
    <w:rsid w:val="001D0341"/>
    <w:rsid w:val="001E41F3"/>
    <w:rsid w:val="001F091C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2CC4"/>
    <w:rsid w:val="002E472E"/>
    <w:rsid w:val="002E5590"/>
    <w:rsid w:val="0030096F"/>
    <w:rsid w:val="00305409"/>
    <w:rsid w:val="003254D2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4F8C"/>
    <w:rsid w:val="00386332"/>
    <w:rsid w:val="003C197B"/>
    <w:rsid w:val="003E1A36"/>
    <w:rsid w:val="003E24C7"/>
    <w:rsid w:val="003E3867"/>
    <w:rsid w:val="003F33E7"/>
    <w:rsid w:val="003F38F0"/>
    <w:rsid w:val="0040410D"/>
    <w:rsid w:val="00410371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07F56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23FF"/>
    <w:rsid w:val="00717E62"/>
    <w:rsid w:val="0072053B"/>
    <w:rsid w:val="00720811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47804"/>
    <w:rsid w:val="008626E7"/>
    <w:rsid w:val="0086598D"/>
    <w:rsid w:val="00870EE7"/>
    <w:rsid w:val="008772B6"/>
    <w:rsid w:val="008832C2"/>
    <w:rsid w:val="008863B9"/>
    <w:rsid w:val="0088692D"/>
    <w:rsid w:val="008903DE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2B1D"/>
    <w:rsid w:val="00923911"/>
    <w:rsid w:val="00925EA7"/>
    <w:rsid w:val="00941E30"/>
    <w:rsid w:val="009531B0"/>
    <w:rsid w:val="00955751"/>
    <w:rsid w:val="009741B3"/>
    <w:rsid w:val="009777D9"/>
    <w:rsid w:val="00977D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61CDE"/>
    <w:rsid w:val="00A70106"/>
    <w:rsid w:val="00A7671C"/>
    <w:rsid w:val="00A856F8"/>
    <w:rsid w:val="00AA2CBC"/>
    <w:rsid w:val="00AC5820"/>
    <w:rsid w:val="00AD1CD8"/>
    <w:rsid w:val="00AD54A9"/>
    <w:rsid w:val="00AF07C1"/>
    <w:rsid w:val="00AF4DFF"/>
    <w:rsid w:val="00B021E6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46217"/>
    <w:rsid w:val="00D50255"/>
    <w:rsid w:val="00D63D92"/>
    <w:rsid w:val="00D66520"/>
    <w:rsid w:val="00D66522"/>
    <w:rsid w:val="00D71D32"/>
    <w:rsid w:val="00D73E4F"/>
    <w:rsid w:val="00D84AE9"/>
    <w:rsid w:val="00D872A1"/>
    <w:rsid w:val="00D9124E"/>
    <w:rsid w:val="00D962A7"/>
    <w:rsid w:val="00DD11BE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705B"/>
    <w:rsid w:val="00E46A3F"/>
    <w:rsid w:val="00E675A3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13FD1"/>
    <w:rsid w:val="00F215AF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9066D"/>
    <w:rsid w:val="00F92CB8"/>
    <w:rsid w:val="00F92F3B"/>
    <w:rsid w:val="00F93E19"/>
    <w:rsid w:val="00FB6386"/>
    <w:rsid w:val="00FC2304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77</TotalTime>
  <Pages>2</Pages>
  <Words>397</Words>
  <Characters>2110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2502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10</cp:revision>
  <cp:lastPrinted>1899-12-31T23:00:00Z</cp:lastPrinted>
  <dcterms:created xsi:type="dcterms:W3CDTF">2026-06-07T15:05:00Z</dcterms:created>
  <dcterms:modified xsi:type="dcterms:W3CDTF">2026-06-11T11:30:00Z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