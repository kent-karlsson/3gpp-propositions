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38091977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</w:t>
              </w:r>
              <w:r w:rsidR="001B52F9">
                <w:rPr>
                  <w:b/>
                  <w:noProof/>
                  <w:sz w:val="28"/>
                </w:rPr>
                <w:t>2</w:t>
              </w:r>
              <w:r w:rsidR="00835465">
                <w:rPr>
                  <w:b/>
                  <w:noProof/>
                  <w:sz w:val="28"/>
                </w:rPr>
                <w:t>5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647CAC35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835465">
              <w:t>SAT</w:t>
            </w:r>
            <w:r w:rsidR="000850D5">
              <w:t xml:space="preserve"> (</w:t>
            </w:r>
            <w:r w:rsidR="00797F42">
              <w:t>Santali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</w:t>
            </w:r>
            <w:r w:rsidR="006461E8">
              <w:t>2</w:t>
            </w:r>
            <w:r w:rsidR="00835465">
              <w:t>5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797F42">
              <w:t>Santali</w:t>
            </w:r>
            <w:r w:rsidR="004F4469">
              <w:t xml:space="preserve"> (Ol Chiki script, India)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2D58E278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197E55">
              <w:rPr>
                <w:noProof/>
              </w:rPr>
              <w:t>Ol Chiki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197E55">
              <w:rPr>
                <w:noProof/>
              </w:rPr>
              <w:t>SAT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197E55">
              <w:rPr>
                <w:noProof/>
              </w:rPr>
              <w:t>Santali/Ol Chiki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66A3D229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4D3BC0">
              <w:rPr>
                <w:noProof/>
              </w:rPr>
              <w:t xml:space="preserve">(modern) </w:t>
            </w:r>
            <w:r w:rsidR="0041578C">
              <w:rPr>
                <w:noProof/>
              </w:rPr>
              <w:t>Santali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  <w:r w:rsidR="00F548FB">
              <w:rPr>
                <w:noProof/>
              </w:rPr>
              <w:t xml:space="preserve"> This completes the set of official scripts in India.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18681FDA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</w:t>
      </w:r>
      <w:r w:rsidR="001B52F9">
        <w:rPr>
          <w:rFonts w:eastAsia="DengXian"/>
          <w:sz w:val="24"/>
          <w:szCs w:val="24"/>
        </w:rPr>
        <w:t>2</w:t>
      </w:r>
      <w:r w:rsidR="005825AD">
        <w:rPr>
          <w:rFonts w:eastAsia="DengXian"/>
          <w:sz w:val="24"/>
          <w:szCs w:val="24"/>
        </w:rPr>
        <w:t>5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</w:t>
      </w:r>
      <w:r w:rsidR="001B52F9">
        <w:rPr>
          <w:rFonts w:eastAsia="DengXian"/>
          <w:sz w:val="24"/>
          <w:szCs w:val="24"/>
        </w:rPr>
        <w:t>2</w:t>
      </w:r>
      <w:r w:rsidR="005825AD">
        <w:rPr>
          <w:rFonts w:eastAsia="DengXian"/>
          <w:sz w:val="24"/>
          <w:szCs w:val="24"/>
        </w:rPr>
        <w:t>5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r w:rsidR="002A0AA2" w:rsidRPr="00E46A3F">
        <w:rPr>
          <w:rFonts w:eastAsia="DengXian"/>
          <w:sz w:val="24"/>
          <w:szCs w:val="24"/>
        </w:rPr>
        <w:t>3GPP 23.038.</w:t>
      </w:r>
    </w:p>
    <w:p w14:paraId="320F9C2D" w14:textId="1A5A0232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>There is a machine readable mappin</w:t>
      </w:r>
      <w:r w:rsidR="00FD1D2B">
        <w:rPr>
          <w:rFonts w:eastAsia="DengXian"/>
          <w:sz w:val="24"/>
          <w:szCs w:val="24"/>
        </w:rPr>
        <w:t>g</w:t>
      </w:r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5825AD">
        <w:rPr>
          <w:rFonts w:eastAsia="DengXian"/>
          <w:sz w:val="24"/>
          <w:szCs w:val="24"/>
        </w:rPr>
        <w:t>SAT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C6343" w14:textId="77777777" w:rsidR="00FB0374" w:rsidRDefault="00FB0374">
      <w:r>
        <w:separator/>
      </w:r>
    </w:p>
  </w:endnote>
  <w:endnote w:type="continuationSeparator" w:id="0">
    <w:p w14:paraId="13C5EF67" w14:textId="77777777" w:rsidR="00FB0374" w:rsidRDefault="00FB0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A316F" w14:textId="77777777" w:rsidR="00FB0374" w:rsidRDefault="00FB0374">
      <w:r>
        <w:separator/>
      </w:r>
    </w:p>
  </w:footnote>
  <w:footnote w:type="continuationSeparator" w:id="0">
    <w:p w14:paraId="34482FE6" w14:textId="77777777" w:rsidR="00FB0374" w:rsidRDefault="00FB0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571"/>
    <w:rsid w:val="00020016"/>
    <w:rsid w:val="00022E4A"/>
    <w:rsid w:val="00060B87"/>
    <w:rsid w:val="0006599F"/>
    <w:rsid w:val="00066D6A"/>
    <w:rsid w:val="00070E09"/>
    <w:rsid w:val="000850D5"/>
    <w:rsid w:val="000A6394"/>
    <w:rsid w:val="000B4D99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5F70"/>
    <w:rsid w:val="0015633E"/>
    <w:rsid w:val="00192C46"/>
    <w:rsid w:val="00192D98"/>
    <w:rsid w:val="00197E55"/>
    <w:rsid w:val="001A08B3"/>
    <w:rsid w:val="001A7B60"/>
    <w:rsid w:val="001B52F0"/>
    <w:rsid w:val="001B52F9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138D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C197B"/>
    <w:rsid w:val="003E1A36"/>
    <w:rsid w:val="003E24C7"/>
    <w:rsid w:val="003F38F0"/>
    <w:rsid w:val="00410371"/>
    <w:rsid w:val="0041578C"/>
    <w:rsid w:val="004242F1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4F4469"/>
    <w:rsid w:val="00500ED1"/>
    <w:rsid w:val="0050622E"/>
    <w:rsid w:val="005141D9"/>
    <w:rsid w:val="0051580D"/>
    <w:rsid w:val="00547111"/>
    <w:rsid w:val="00557B79"/>
    <w:rsid w:val="00564B19"/>
    <w:rsid w:val="005767E2"/>
    <w:rsid w:val="005825AD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7E62"/>
    <w:rsid w:val="0072053B"/>
    <w:rsid w:val="007346A8"/>
    <w:rsid w:val="007354B2"/>
    <w:rsid w:val="00766A6B"/>
    <w:rsid w:val="00766E4B"/>
    <w:rsid w:val="007700E1"/>
    <w:rsid w:val="00780B53"/>
    <w:rsid w:val="00792342"/>
    <w:rsid w:val="007977A8"/>
    <w:rsid w:val="00797F42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35465"/>
    <w:rsid w:val="008626E7"/>
    <w:rsid w:val="00870EE7"/>
    <w:rsid w:val="008772B6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AF07C1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170F7"/>
    <w:rsid w:val="00C40A02"/>
    <w:rsid w:val="00C66BA2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705B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697"/>
    <w:rsid w:val="00F25D98"/>
    <w:rsid w:val="00F300FB"/>
    <w:rsid w:val="00F308EC"/>
    <w:rsid w:val="00F370D2"/>
    <w:rsid w:val="00F548FB"/>
    <w:rsid w:val="00F62CCF"/>
    <w:rsid w:val="00F73A6E"/>
    <w:rsid w:val="00F760C9"/>
    <w:rsid w:val="00F9066D"/>
    <w:rsid w:val="00F92CB8"/>
    <w:rsid w:val="00F92F3B"/>
    <w:rsid w:val="00F93E19"/>
    <w:rsid w:val="00FB0374"/>
    <w:rsid w:val="00FB6386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5</TotalTime>
  <Pages>2</Pages>
  <Words>515</Words>
  <Characters>2735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3244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9</cp:revision>
  <cp:lastPrinted>1899-12-31T23:00:00Z</cp:lastPrinted>
  <dcterms:created xsi:type="dcterms:W3CDTF">2026-08-01T19:36:00Z</dcterms:created>
  <dcterms:modified xsi:type="dcterms:W3CDTF">2026-08-01T19:40:00Z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