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3AB60A0D" w:rsidR="001E41F3" w:rsidRPr="00410371" w:rsidRDefault="00A13004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>
                <w:rPr>
                  <w:b/>
                  <w:noProof/>
                  <w:sz w:val="28"/>
                </w:rPr>
                <w:t>6.2.3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4BC3CDE" w:rsidR="001E41F3" w:rsidRDefault="00912D53">
            <w:pPr>
              <w:pStyle w:val="CRCoverPage"/>
              <w:spacing w:after="0"/>
              <w:ind w:left="100"/>
              <w:rPr>
                <w:noProof/>
              </w:rPr>
            </w:pPr>
            <w:r>
              <w:t>Modernise the description of UCS-2</w:t>
            </w:r>
            <w:r w:rsidR="00AC4454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74E4CC2D" w:rsidR="001E41F3" w:rsidRPr="00955751" w:rsidRDefault="00955751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01FA3394" w:rsidR="001E41F3" w:rsidRDefault="00BB7512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UCS2 is basically not in use anymore, </w:t>
            </w:r>
            <w:r w:rsidR="00D46153">
              <w:rPr>
                <w:noProof/>
              </w:rPr>
              <w:t>UTF-16 is the compatible extention used “everyone”.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488318B3" w:rsidR="001E41F3" w:rsidRDefault="00D46153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Introduce UTF-16; add </w:t>
            </w:r>
            <w:r w:rsidR="00E534F5">
              <w:rPr>
                <w:noProof/>
              </w:rPr>
              <w:t>suitable (for SMS/CBS) character mappings.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575A3934" w:rsidR="001E41F3" w:rsidRDefault="00A31F6C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Outdated text, lack of appropriate mappings.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47896334" w:rsidR="001E41F3" w:rsidRDefault="00A31F6C" w:rsidP="00667E2E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>6.2.3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09AD8913" w14:textId="73440FE5" w:rsidR="00F864D3" w:rsidRPr="00E46A3F" w:rsidRDefault="00F864D3" w:rsidP="00F864D3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See document named </w:t>
      </w:r>
      <w:r>
        <w:rPr>
          <w:rFonts w:eastAsia="DengXian"/>
          <w:sz w:val="24"/>
          <w:szCs w:val="24"/>
        </w:rPr>
        <w:t>6.2.</w:t>
      </w:r>
      <w:r>
        <w:rPr>
          <w:rFonts w:eastAsia="DengXian"/>
          <w:sz w:val="24"/>
          <w:szCs w:val="24"/>
        </w:rPr>
        <w:t>3</w:t>
      </w:r>
      <w:r w:rsidRPr="00E46A3F">
        <w:rPr>
          <w:rFonts w:eastAsia="DengXian"/>
          <w:sz w:val="24"/>
          <w:szCs w:val="24"/>
        </w:rPr>
        <w:t xml:space="preserve">.docx, which contains the </w:t>
      </w:r>
      <w:r>
        <w:rPr>
          <w:rFonts w:eastAsia="DengXian"/>
          <w:sz w:val="24"/>
          <w:szCs w:val="24"/>
        </w:rPr>
        <w:t xml:space="preserve">new </w:t>
      </w:r>
      <w:r w:rsidRPr="00E46A3F">
        <w:rPr>
          <w:rFonts w:eastAsia="DengXian"/>
          <w:sz w:val="24"/>
          <w:szCs w:val="24"/>
        </w:rPr>
        <w:t xml:space="preserve">full text of section </w:t>
      </w:r>
      <w:r>
        <w:rPr>
          <w:rFonts w:eastAsia="DengXian"/>
          <w:sz w:val="24"/>
          <w:szCs w:val="24"/>
        </w:rPr>
        <w:t>6.2.</w:t>
      </w:r>
      <w:r>
        <w:rPr>
          <w:rFonts w:eastAsia="DengXian"/>
          <w:sz w:val="24"/>
          <w:szCs w:val="24"/>
        </w:rPr>
        <w:t>3</w:t>
      </w:r>
      <w:r w:rsidRPr="00E46A3F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B36C0" w14:textId="77777777" w:rsidR="008C5E19" w:rsidRDefault="008C5E19">
      <w:r>
        <w:separator/>
      </w:r>
    </w:p>
  </w:endnote>
  <w:endnote w:type="continuationSeparator" w:id="0">
    <w:p w14:paraId="3DC29EA2" w14:textId="77777777" w:rsidR="008C5E19" w:rsidRDefault="008C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1550E" w14:textId="77777777" w:rsidR="008C5E19" w:rsidRDefault="008C5E19">
      <w:r>
        <w:separator/>
      </w:r>
    </w:p>
  </w:footnote>
  <w:footnote w:type="continuationSeparator" w:id="0">
    <w:p w14:paraId="7E14AFFB" w14:textId="77777777" w:rsidR="008C5E19" w:rsidRDefault="008C5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6599F"/>
    <w:rsid w:val="00066D6A"/>
    <w:rsid w:val="00070E09"/>
    <w:rsid w:val="000756A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67E2E"/>
    <w:rsid w:val="00672754"/>
    <w:rsid w:val="00695808"/>
    <w:rsid w:val="006B35F2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6598D"/>
    <w:rsid w:val="00870EE7"/>
    <w:rsid w:val="008772B6"/>
    <w:rsid w:val="008832C2"/>
    <w:rsid w:val="008863B9"/>
    <w:rsid w:val="0088692D"/>
    <w:rsid w:val="00897450"/>
    <w:rsid w:val="008A45A6"/>
    <w:rsid w:val="008B1058"/>
    <w:rsid w:val="008C5E19"/>
    <w:rsid w:val="008D0909"/>
    <w:rsid w:val="008D3CCC"/>
    <w:rsid w:val="008F3789"/>
    <w:rsid w:val="008F686C"/>
    <w:rsid w:val="008F69B9"/>
    <w:rsid w:val="00907550"/>
    <w:rsid w:val="00912D53"/>
    <w:rsid w:val="009148DE"/>
    <w:rsid w:val="00922B1D"/>
    <w:rsid w:val="00923911"/>
    <w:rsid w:val="00925EA7"/>
    <w:rsid w:val="00941E30"/>
    <w:rsid w:val="009531B0"/>
    <w:rsid w:val="00955751"/>
    <w:rsid w:val="00963C26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3004"/>
    <w:rsid w:val="00A14A47"/>
    <w:rsid w:val="00A246B6"/>
    <w:rsid w:val="00A310E9"/>
    <w:rsid w:val="00A31F6C"/>
    <w:rsid w:val="00A37746"/>
    <w:rsid w:val="00A465B7"/>
    <w:rsid w:val="00A47E70"/>
    <w:rsid w:val="00A50CF0"/>
    <w:rsid w:val="00A70106"/>
    <w:rsid w:val="00A7671C"/>
    <w:rsid w:val="00AA2CBC"/>
    <w:rsid w:val="00AC4454"/>
    <w:rsid w:val="00AC5820"/>
    <w:rsid w:val="00AD1CD8"/>
    <w:rsid w:val="00AD54A9"/>
    <w:rsid w:val="00AF07C1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B7512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46153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4DF1"/>
    <w:rsid w:val="00E3705B"/>
    <w:rsid w:val="00E46A3F"/>
    <w:rsid w:val="00E534F5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864D3"/>
    <w:rsid w:val="00F9066D"/>
    <w:rsid w:val="00F92CB8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14</TotalTime>
  <Pages>2</Pages>
  <Words>406</Words>
  <Characters>2152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2553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10</cp:revision>
  <cp:lastPrinted>1899-12-31T23:00:00Z</cp:lastPrinted>
  <dcterms:created xsi:type="dcterms:W3CDTF">2026-06-13T17:29:00Z</dcterms:created>
  <dcterms:modified xsi:type="dcterms:W3CDTF">2026-06-13T21:37:00Z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