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A23A" w14:textId="46DE48EB" w:rsidR="001E41F3" w:rsidRDefault="001E41F3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</w:t>
      </w:r>
      <w:r w:rsidR="00BD0214">
        <w:rPr>
          <w:b/>
          <w:noProof/>
          <w:sz w:val="24"/>
        </w:rPr>
        <w:t>CT WG1</w:t>
      </w:r>
      <w:r w:rsidR="00C66BA2">
        <w:rPr>
          <w:b/>
          <w:noProof/>
          <w:sz w:val="24"/>
        </w:rPr>
        <w:t xml:space="preserve"> </w:t>
      </w:r>
      <w:r>
        <w:rPr>
          <w:b/>
          <w:noProof/>
          <w:sz w:val="24"/>
        </w:rPr>
        <w:t>Meeting #</w:t>
      </w:r>
      <w:fldSimple w:instr=" DOCPROPERTY  MtgSeq  \* MERGEFORMAT ">
        <w:r w:rsidR="00EB09B7" w:rsidRPr="00EB09B7">
          <w:rPr>
            <w:b/>
            <w:noProof/>
            <w:sz w:val="24"/>
          </w:rPr>
          <w:t xml:space="preserve"> &lt;MTG_SEQ</w:t>
        </w:r>
        <w:r w:rsidR="00EB09B7"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="00E13F3D" w:rsidRPr="00E13F3D">
          <w:rPr>
            <w:b/>
            <w:i/>
            <w:noProof/>
            <w:sz w:val="28"/>
          </w:rPr>
          <w:t>&lt;</w:t>
        </w:r>
        <w:r w:rsidR="00E13F3D" w:rsidRPr="003B1532">
          <w:rPr>
            <w:b/>
            <w:iCs/>
            <w:noProof/>
            <w:sz w:val="28"/>
          </w:rPr>
          <w:t>TDoc#</w:t>
        </w:r>
        <w:r w:rsidR="00E13F3D" w:rsidRPr="00E13F3D">
          <w:rPr>
            <w:b/>
            <w:i/>
            <w:noProof/>
            <w:sz w:val="28"/>
          </w:rPr>
          <w:t>&gt;</w:t>
        </w:r>
      </w:fldSimple>
    </w:p>
    <w:p w14:paraId="7CB45193" w14:textId="58A03F5A" w:rsidR="001E41F3" w:rsidRDefault="003609EF" w:rsidP="005E2C44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 w:rsidR="001E41F3"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 w:rsidR="00547111"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22BF1456" w:rsidR="001E41F3" w:rsidRPr="00410371" w:rsidRDefault="00073679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073679">
                <w:rPr>
                  <w:b/>
                  <w:noProof/>
                  <w:sz w:val="28"/>
                </w:rPr>
                <w:t>A.4.1</w:t>
              </w:r>
              <w:r>
                <w:rPr>
                  <w:b/>
                  <w:noProof/>
                  <w:sz w:val="28"/>
                </w:rPr>
                <w:t>0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682D78D5" w:rsidR="001E41F3" w:rsidRPr="001A36D5" w:rsidRDefault="008A5B1A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1A36D5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1268A1FF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CrTitle  \* MERGEFORMAT ">
              <w:r w:rsidR="00F760C9">
                <w:t>Add a</w:t>
              </w:r>
              <w:r w:rsidR="000850D5">
                <w:t>n EUR (Europe, Latin script) alphabet</w:t>
              </w:r>
              <w:r w:rsidR="00EB11EC">
                <w:t xml:space="preserve"> (code 0x10)</w:t>
              </w:r>
              <w:r w:rsidR="000850D5">
                <w:t xml:space="preserve"> to replace </w:t>
              </w:r>
              <w:r w:rsidR="00557B79">
                <w:t>the default alphabet for SMS and CBS</w:t>
              </w:r>
            </w:fldSimple>
            <w:r w:rsidR="00EB11EC">
              <w:t xml:space="preserve"> (U</w:t>
            </w:r>
            <w:r w:rsidR="007069BD">
              <w:t xml:space="preserve">SSD </w:t>
            </w:r>
            <w:r w:rsidR="00925EA7">
              <w:t>should still use 0x00, the default alphabet)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54D9D371" w:rsidR="001E41F3" w:rsidRDefault="00C40A02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Many </w:t>
            </w:r>
            <w:r w:rsidR="008832C2">
              <w:rPr>
                <w:noProof/>
              </w:rPr>
              <w:t>(Latin) characters used for European lang</w:t>
            </w:r>
            <w:r w:rsidR="003E24C7">
              <w:rPr>
                <w:noProof/>
              </w:rPr>
              <w:t>uages are not covered by the default alphabet</w:t>
            </w:r>
            <w:r w:rsidR="000D272C">
              <w:rPr>
                <w:noProof/>
              </w:rPr>
              <w:t>, “forcing” the use of UCS-2, lengthening the number of bytes used for a message</w:t>
            </w:r>
            <w:r w:rsidR="00A37746">
              <w:rPr>
                <w:noProof/>
              </w:rPr>
              <w:t>, and may need more ‘submessages’ for the total message.</w:t>
            </w:r>
            <w:r w:rsidR="00B72E64">
              <w:rPr>
                <w:noProof/>
              </w:rPr>
              <w:t xml:space="preserve"> By using the proposed EUR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EA6054">
              <w:rPr>
                <w:noProof/>
              </w:rPr>
              <w:t xml:space="preserve">Latin 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  <w:r w:rsidR="00097053">
              <w:rPr>
                <w:noProof/>
              </w:rPr>
              <w:t xml:space="preserve"> </w:t>
            </w:r>
            <w:r w:rsidR="00097053">
              <w:rPr>
                <w:noProof/>
              </w:rPr>
              <w:t xml:space="preserve">The </w:t>
            </w:r>
            <w:r w:rsidR="00097053">
              <w:t xml:space="preserve">default </w:t>
            </w:r>
            <w:r w:rsidR="00097053">
              <w:rPr>
                <w:noProof/>
              </w:rPr>
              <w:t xml:space="preserve">alphabet (code 0x00) is insufficient for many European languages and should only be used for USSD, not for SMS/CBS. The Turkish alphabet (code </w:t>
            </w:r>
            <w:r w:rsidR="00097053" w:rsidRPr="00884BA3">
              <w:t>0x01</w:t>
            </w:r>
            <w:r w:rsidR="00097053">
              <w:rPr>
                <w:noProof/>
              </w:rPr>
              <w:t>) is insufficient even for Turkish, and should not be (is not?) used.</w:t>
            </w:r>
            <w:r w:rsidR="00D45708">
              <w:rPr>
                <w:noProof/>
              </w:rPr>
              <w:t xml:space="preserve"> Likewise for the Spanish (0x02) and Portuguese (0x03) alphabets.</w:t>
            </w:r>
            <w:r w:rsidR="00F264BF">
              <w:rPr>
                <w:noProof/>
              </w:rPr>
              <w:t xml:space="preserve"> While Greek is </w:t>
            </w:r>
            <w:r w:rsidR="00F03EDE">
              <w:rPr>
                <w:noProof/>
              </w:rPr>
              <w:t>sort of supported by the default alphabet (code 0x00), it only covers uppercase</w:t>
            </w:r>
            <w:r w:rsidR="00425D7B">
              <w:rPr>
                <w:noProof/>
              </w:rPr>
              <w:t xml:space="preserve"> and no tone marks (modern Greek is</w:t>
            </w:r>
            <w:r w:rsidR="00603912">
              <w:rPr>
                <w:noProof/>
              </w:rPr>
              <w:t xml:space="preserve"> </w:t>
            </w:r>
            <w:r w:rsidR="00AB3614">
              <w:rPr>
                <w:noProof/>
              </w:rPr>
              <w:t>written</w:t>
            </w:r>
            <w:r w:rsidR="00425D7B">
              <w:rPr>
                <w:noProof/>
              </w:rPr>
              <w:t xml:space="preserve"> with tone marks),</w:t>
            </w:r>
            <w:r w:rsidR="00565F8B">
              <w:rPr>
                <w:noProof/>
              </w:rPr>
              <w:t xml:space="preserve"> and it also confuses many Greek letters with Latin letters.</w:t>
            </w:r>
            <w:r w:rsidR="00D67C61">
              <w:rPr>
                <w:noProof/>
              </w:rPr>
              <w:t xml:space="preserve"> A new alphabet for Greek, code 0x11, is proposed separately.</w:t>
            </w:r>
            <w:r w:rsidR="0034344B">
              <w:rPr>
                <w:noProof/>
              </w:rPr>
              <w:t xml:space="preserve"> Do not use alphabets 0x00, 0</w:t>
            </w:r>
            <w:r w:rsidR="001F1BD2">
              <w:rPr>
                <w:noProof/>
              </w:rPr>
              <w:t>x01, 0x02, 0x03 for SMS/CBS</w:t>
            </w:r>
            <w:r w:rsidR="004D492F">
              <w:rPr>
                <w:noProof/>
              </w:rPr>
              <w:t>.</w:t>
            </w:r>
            <w:r w:rsidR="005074C5">
              <w:rPr>
                <w:noProof/>
              </w:rPr>
              <w:t xml:space="preserve"> 0x00 can still be used for USSD (mostly used for </w:t>
            </w:r>
            <w:r w:rsidR="003F4986">
              <w:rPr>
                <w:noProof/>
              </w:rPr>
              <w:t>‘</w:t>
            </w:r>
            <w:r w:rsidR="00846636">
              <w:rPr>
                <w:noProof/>
              </w:rPr>
              <w:t>telephony control</w:t>
            </w:r>
            <w:r w:rsidR="003F4986">
              <w:rPr>
                <w:noProof/>
              </w:rPr>
              <w:t xml:space="preserve"> codes’</w:t>
            </w:r>
            <w:r w:rsidR="00846636">
              <w:rPr>
                <w:noProof/>
              </w:rPr>
              <w:t>)</w:t>
            </w:r>
            <w:r w:rsidR="00305FB5">
              <w:rPr>
                <w:noProof/>
              </w:rPr>
              <w:t>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3A45812D" w:rsidR="001E41F3" w:rsidRDefault="00500ED1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Extend the default encoding (but excepting Greek, see </w:t>
            </w:r>
            <w:r w:rsidR="00FE5A87">
              <w:rPr>
                <w:noProof/>
              </w:rPr>
              <w:t>separate</w:t>
            </w:r>
            <w:r>
              <w:rPr>
                <w:noProof/>
              </w:rPr>
              <w:t xml:space="preserve"> proposal</w:t>
            </w:r>
            <w:r w:rsidR="00B03856">
              <w:rPr>
                <w:noProof/>
              </w:rPr>
              <w:t>; but use a new code, 0x10</w:t>
            </w:r>
            <w:r>
              <w:rPr>
                <w:noProof/>
              </w:rPr>
              <w:t>)</w:t>
            </w:r>
            <w:r w:rsidR="00020016">
              <w:rPr>
                <w:noProof/>
              </w:rPr>
              <w:t xml:space="preserve"> to cover many more Latin script characters used for European languages</w:t>
            </w:r>
            <w:r w:rsidR="007F4FCD">
              <w:rPr>
                <w:noProof/>
              </w:rPr>
              <w:t xml:space="preserve"> (and indeed also Vietnamese and Tagalog).</w:t>
            </w:r>
            <w:r w:rsidR="009F3E6D">
              <w:rPr>
                <w:noProof/>
              </w:rPr>
              <w:t xml:space="preserve"> Compared to the default encoding, </w:t>
            </w:r>
            <w:r w:rsidR="008F69B9">
              <w:rPr>
                <w:noProof/>
              </w:rPr>
              <w:t xml:space="preserve">several letters from many European languages </w:t>
            </w:r>
            <w:r w:rsidR="00A465B7">
              <w:rPr>
                <w:noProof/>
              </w:rPr>
              <w:t>(written in the Latin script) are added</w:t>
            </w:r>
            <w:r w:rsidR="00B54D6C">
              <w:rPr>
                <w:noProof/>
              </w:rPr>
              <w:t>, providing better coverage for Western European languages as well as Easter</w:t>
            </w:r>
            <w:r w:rsidR="00D66522">
              <w:rPr>
                <w:noProof/>
              </w:rPr>
              <w:t>n</w:t>
            </w:r>
            <w:r w:rsidR="00B54D6C">
              <w:rPr>
                <w:noProof/>
              </w:rPr>
              <w:t xml:space="preserve"> European languages (in the Latin script)</w:t>
            </w:r>
            <w:r w:rsidR="00D66522">
              <w:rPr>
                <w:noProof/>
              </w:rPr>
              <w:t xml:space="preserve"> plus Vietnamese.</w:t>
            </w:r>
            <w:r w:rsidR="004D4B2E">
              <w:rPr>
                <w:noProof/>
              </w:rPr>
              <w:t xml:space="preserve"> Greek letter has been removed; Greek is covered in the proposal for alphabet </w:t>
            </w:r>
            <w:r w:rsidR="00F93E19">
              <w:rPr>
                <w:noProof/>
              </w:rPr>
              <w:t>0x11.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76438AB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lastRenderedPageBreak/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77E3D3EE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A.4.10.doc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>new section A.4.10 (under the new section A.4).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r w:rsidR="002A0AA2" w:rsidRPr="00E46A3F">
        <w:rPr>
          <w:rFonts w:eastAsia="DengXian"/>
          <w:sz w:val="24"/>
          <w:szCs w:val="24"/>
        </w:rPr>
        <w:t>3GPP 23.038.</w:t>
      </w:r>
    </w:p>
    <w:p w14:paraId="320F9C2D" w14:textId="1302F536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>There is a machine readable mappint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3GPP.23.038-7BIT.EUR.TXT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E66F" w14:textId="77777777" w:rsidR="00733CA5" w:rsidRDefault="00733CA5">
      <w:r>
        <w:separator/>
      </w:r>
    </w:p>
  </w:endnote>
  <w:endnote w:type="continuationSeparator" w:id="0">
    <w:p w14:paraId="2528C744" w14:textId="77777777" w:rsidR="00733CA5" w:rsidRDefault="0073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8E957" w14:textId="77777777" w:rsidR="00733CA5" w:rsidRDefault="00733CA5">
      <w:r>
        <w:separator/>
      </w:r>
    </w:p>
  </w:footnote>
  <w:footnote w:type="continuationSeparator" w:id="0">
    <w:p w14:paraId="2A33EEB3" w14:textId="77777777" w:rsidR="00733CA5" w:rsidRDefault="00733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73679"/>
    <w:rsid w:val="000850D5"/>
    <w:rsid w:val="00097053"/>
    <w:rsid w:val="000A6394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92C46"/>
    <w:rsid w:val="00192D98"/>
    <w:rsid w:val="001A08B3"/>
    <w:rsid w:val="001A36D5"/>
    <w:rsid w:val="001A7B60"/>
    <w:rsid w:val="001B52F0"/>
    <w:rsid w:val="001B7A65"/>
    <w:rsid w:val="001E41F3"/>
    <w:rsid w:val="001F1BD2"/>
    <w:rsid w:val="00216159"/>
    <w:rsid w:val="0026004D"/>
    <w:rsid w:val="002640DD"/>
    <w:rsid w:val="00275D12"/>
    <w:rsid w:val="00281CC7"/>
    <w:rsid w:val="00284FEB"/>
    <w:rsid w:val="002860C4"/>
    <w:rsid w:val="002A0AA2"/>
    <w:rsid w:val="002B4E03"/>
    <w:rsid w:val="002B5741"/>
    <w:rsid w:val="002E136E"/>
    <w:rsid w:val="002E472E"/>
    <w:rsid w:val="002E5590"/>
    <w:rsid w:val="00305409"/>
    <w:rsid w:val="00305FB5"/>
    <w:rsid w:val="0034344B"/>
    <w:rsid w:val="003546A8"/>
    <w:rsid w:val="003609EF"/>
    <w:rsid w:val="0036231A"/>
    <w:rsid w:val="00374DD4"/>
    <w:rsid w:val="00376006"/>
    <w:rsid w:val="003823A6"/>
    <w:rsid w:val="00386332"/>
    <w:rsid w:val="003B1532"/>
    <w:rsid w:val="003E1A36"/>
    <w:rsid w:val="003E24C7"/>
    <w:rsid w:val="003F4986"/>
    <w:rsid w:val="00410371"/>
    <w:rsid w:val="004242F1"/>
    <w:rsid w:val="00425D7B"/>
    <w:rsid w:val="00455609"/>
    <w:rsid w:val="004B75B7"/>
    <w:rsid w:val="004C0F20"/>
    <w:rsid w:val="004D0999"/>
    <w:rsid w:val="004D492F"/>
    <w:rsid w:val="004D4B2E"/>
    <w:rsid w:val="004D5E28"/>
    <w:rsid w:val="00500ED1"/>
    <w:rsid w:val="0050622E"/>
    <w:rsid w:val="005074C5"/>
    <w:rsid w:val="005141D9"/>
    <w:rsid w:val="0051580D"/>
    <w:rsid w:val="00547111"/>
    <w:rsid w:val="00554A25"/>
    <w:rsid w:val="00557B79"/>
    <w:rsid w:val="00565F8B"/>
    <w:rsid w:val="00592D74"/>
    <w:rsid w:val="005E2C44"/>
    <w:rsid w:val="005F7D01"/>
    <w:rsid w:val="006007E6"/>
    <w:rsid w:val="00603912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9BD"/>
    <w:rsid w:val="0072053B"/>
    <w:rsid w:val="00733CA5"/>
    <w:rsid w:val="00792342"/>
    <w:rsid w:val="007977A8"/>
    <w:rsid w:val="007B512A"/>
    <w:rsid w:val="007C2097"/>
    <w:rsid w:val="007D6A07"/>
    <w:rsid w:val="007F4FCD"/>
    <w:rsid w:val="007F7259"/>
    <w:rsid w:val="008040A8"/>
    <w:rsid w:val="008279FA"/>
    <w:rsid w:val="00831751"/>
    <w:rsid w:val="00846636"/>
    <w:rsid w:val="008626E7"/>
    <w:rsid w:val="00870EE7"/>
    <w:rsid w:val="008832C2"/>
    <w:rsid w:val="008863B9"/>
    <w:rsid w:val="0088692D"/>
    <w:rsid w:val="008A45A6"/>
    <w:rsid w:val="008A5B1A"/>
    <w:rsid w:val="008D3CCC"/>
    <w:rsid w:val="008F3789"/>
    <w:rsid w:val="008F686C"/>
    <w:rsid w:val="008F69B9"/>
    <w:rsid w:val="00907550"/>
    <w:rsid w:val="009148DE"/>
    <w:rsid w:val="00917DB4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5753"/>
    <w:rsid w:val="009A579D"/>
    <w:rsid w:val="009D37B7"/>
    <w:rsid w:val="009E3297"/>
    <w:rsid w:val="009F3E6D"/>
    <w:rsid w:val="009F734F"/>
    <w:rsid w:val="00A14888"/>
    <w:rsid w:val="00A246B6"/>
    <w:rsid w:val="00A37746"/>
    <w:rsid w:val="00A465B7"/>
    <w:rsid w:val="00A47E70"/>
    <w:rsid w:val="00A50CF0"/>
    <w:rsid w:val="00A7671C"/>
    <w:rsid w:val="00AA2CBC"/>
    <w:rsid w:val="00AB3614"/>
    <w:rsid w:val="00AC5820"/>
    <w:rsid w:val="00AD1CD8"/>
    <w:rsid w:val="00B03856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0214"/>
    <w:rsid w:val="00BD279D"/>
    <w:rsid w:val="00BD6BB8"/>
    <w:rsid w:val="00BF02B0"/>
    <w:rsid w:val="00BF6E6B"/>
    <w:rsid w:val="00C40A02"/>
    <w:rsid w:val="00C66BA2"/>
    <w:rsid w:val="00C870F6"/>
    <w:rsid w:val="00C907B5"/>
    <w:rsid w:val="00C95985"/>
    <w:rsid w:val="00CC5026"/>
    <w:rsid w:val="00CC68D0"/>
    <w:rsid w:val="00CD64BC"/>
    <w:rsid w:val="00CE10CD"/>
    <w:rsid w:val="00CE2345"/>
    <w:rsid w:val="00CF21C4"/>
    <w:rsid w:val="00D03F9A"/>
    <w:rsid w:val="00D06D51"/>
    <w:rsid w:val="00D24991"/>
    <w:rsid w:val="00D31F1D"/>
    <w:rsid w:val="00D34878"/>
    <w:rsid w:val="00D45708"/>
    <w:rsid w:val="00D50255"/>
    <w:rsid w:val="00D66520"/>
    <w:rsid w:val="00D66522"/>
    <w:rsid w:val="00D67C61"/>
    <w:rsid w:val="00D73E4F"/>
    <w:rsid w:val="00D84AE9"/>
    <w:rsid w:val="00D872A1"/>
    <w:rsid w:val="00D9124E"/>
    <w:rsid w:val="00D962A7"/>
    <w:rsid w:val="00DD297B"/>
    <w:rsid w:val="00DE34CF"/>
    <w:rsid w:val="00E01CA3"/>
    <w:rsid w:val="00E050F6"/>
    <w:rsid w:val="00E13F3D"/>
    <w:rsid w:val="00E14416"/>
    <w:rsid w:val="00E206D2"/>
    <w:rsid w:val="00E2606C"/>
    <w:rsid w:val="00E34898"/>
    <w:rsid w:val="00E46A3F"/>
    <w:rsid w:val="00E76690"/>
    <w:rsid w:val="00EA6054"/>
    <w:rsid w:val="00EB09B7"/>
    <w:rsid w:val="00EB11EC"/>
    <w:rsid w:val="00EE13BC"/>
    <w:rsid w:val="00EE7D7C"/>
    <w:rsid w:val="00EF3A41"/>
    <w:rsid w:val="00F03EDE"/>
    <w:rsid w:val="00F25D98"/>
    <w:rsid w:val="00F264BF"/>
    <w:rsid w:val="00F300FB"/>
    <w:rsid w:val="00F308EC"/>
    <w:rsid w:val="00F370D2"/>
    <w:rsid w:val="00F62CCF"/>
    <w:rsid w:val="00F662C7"/>
    <w:rsid w:val="00F73A6E"/>
    <w:rsid w:val="00F760C9"/>
    <w:rsid w:val="00F9066D"/>
    <w:rsid w:val="00F93E19"/>
    <w:rsid w:val="00FB6386"/>
    <w:rsid w:val="00FC7F4D"/>
    <w:rsid w:val="00FE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1606</TotalTime>
  <Pages>3</Pages>
  <Words>716</Words>
  <Characters>3801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4508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83</cp:revision>
  <cp:lastPrinted>1899-12-31T23:00:00Z</cp:lastPrinted>
  <dcterms:created xsi:type="dcterms:W3CDTF">2026-05-27T18:24:00Z</dcterms:created>
  <dcterms:modified xsi:type="dcterms:W3CDTF">2026-06-03T19:48:00Z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