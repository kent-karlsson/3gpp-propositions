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33C4" w14:textId="77777777" w:rsidR="0006375E" w:rsidRDefault="0006375E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r>
        <w:fldChar w:fldCharType="begin"/>
      </w:r>
      <w:r>
        <w:instrText xml:space="preserve"> DOCPROPERTY  MtgSeq  \* MERGEFORMAT </w:instrText>
      </w:r>
      <w:r>
        <w:fldChar w:fldCharType="separate"/>
      </w:r>
      <w:r w:rsidRPr="00EB09B7">
        <w:rPr>
          <w:b/>
          <w:noProof/>
          <w:sz w:val="24"/>
        </w:rPr>
        <w:t xml:space="preserve"> &lt;MTG_SEQ</w:t>
      </w:r>
      <w:r>
        <w:t>&gt;</w:t>
      </w:r>
      <w:r>
        <w:fldChar w:fldCharType="end"/>
      </w:r>
      <w:r>
        <w:rPr>
          <w:b/>
          <w:i/>
          <w:noProof/>
          <w:sz w:val="28"/>
        </w:rPr>
        <w:tab/>
      </w:r>
      <w:r>
        <w:fldChar w:fldCharType="begin"/>
      </w:r>
      <w:r>
        <w:instrText xml:space="preserve"> DOCPROPERTY  Tdoc#  \* MERGEFORMAT </w:instrText>
      </w:r>
      <w:r>
        <w:fldChar w:fldCharType="separate"/>
      </w:r>
      <w:r w:rsidRPr="00E13F3D">
        <w:rPr>
          <w:b/>
          <w:i/>
          <w:noProof/>
          <w:sz w:val="28"/>
        </w:rPr>
        <w:t>&lt;</w:t>
      </w:r>
      <w:r w:rsidRPr="003B1532">
        <w:rPr>
          <w:b/>
          <w:iCs/>
          <w:noProof/>
          <w:sz w:val="28"/>
        </w:rPr>
        <w:t>TDoc#</w:t>
      </w:r>
      <w:r w:rsidRPr="00E13F3D">
        <w:rPr>
          <w:b/>
          <w:i/>
          <w:noProof/>
          <w:sz w:val="28"/>
        </w:rPr>
        <w:t>&gt;</w:t>
      </w:r>
      <w:r>
        <w:rPr>
          <w:b/>
          <w:i/>
          <w:noProof/>
          <w:sz w:val="28"/>
        </w:rPr>
        <w:fldChar w:fldCharType="end"/>
      </w:r>
    </w:p>
    <w:p w14:paraId="1BF4C6A3" w14:textId="77777777" w:rsidR="0006375E" w:rsidRDefault="0006375E" w:rsidP="0006375E">
      <w:pPr>
        <w:pStyle w:val="CRCoverPage"/>
        <w:outlineLvl w:val="0"/>
        <w:rPr>
          <w:b/>
          <w:noProof/>
          <w:sz w:val="24"/>
        </w:rPr>
      </w:pPr>
      <w:r>
        <w:fldChar w:fldCharType="begin"/>
      </w:r>
      <w:r>
        <w:instrText xml:space="preserve"> DOCPROPERTY  Location  \* MERGEFORMAT </w:instrText>
      </w:r>
      <w:r>
        <w:fldChar w:fldCharType="separate"/>
      </w:r>
      <w:r w:rsidRPr="00BA51D9">
        <w:rPr>
          <w:b/>
          <w:noProof/>
          <w:sz w:val="24"/>
        </w:rPr>
        <w:t>&lt;Location&gt;</w:t>
      </w:r>
      <w:r>
        <w:rPr>
          <w:b/>
          <w:noProof/>
          <w:sz w:val="24"/>
        </w:rPr>
        <w:fldChar w:fldCharType="end"/>
      </w:r>
      <w:r>
        <w:rPr>
          <w:b/>
          <w:noProof/>
          <w:sz w:val="24"/>
        </w:rPr>
        <w:t xml:space="preserve">, </w:t>
      </w:r>
      <w:r>
        <w:fldChar w:fldCharType="begin"/>
      </w:r>
      <w:r>
        <w:instrText xml:space="preserve"> DOCPROPERTY  StartDate  \* MERGEFORMAT </w:instrText>
      </w:r>
      <w:r>
        <w:fldChar w:fldCharType="separate"/>
      </w:r>
      <w:r w:rsidRPr="00BA51D9">
        <w:rPr>
          <w:b/>
          <w:noProof/>
          <w:sz w:val="24"/>
        </w:rPr>
        <w:t>&lt;Start_Date&gt;</w:t>
      </w:r>
      <w:r>
        <w:rPr>
          <w:b/>
          <w:noProof/>
          <w:sz w:val="24"/>
        </w:rPr>
        <w:fldChar w:fldCharType="end"/>
      </w:r>
      <w:r>
        <w:rPr>
          <w:b/>
          <w:noProof/>
          <w:sz w:val="24"/>
        </w:rPr>
        <w:t xml:space="preserve"> - </w:t>
      </w:r>
      <w:r>
        <w:fldChar w:fldCharType="begin"/>
      </w:r>
      <w:r>
        <w:instrText xml:space="preserve"> DOCPROPERTY  EndDate  \* MERGEFORMAT </w:instrText>
      </w:r>
      <w:r>
        <w:fldChar w:fldCharType="separate"/>
      </w:r>
      <w:r w:rsidRPr="00BA51D9">
        <w:rPr>
          <w:b/>
          <w:noProof/>
          <w:sz w:val="24"/>
        </w:rPr>
        <w:t>&lt;End_Date&gt;</w:t>
      </w:r>
      <w:r>
        <w:rPr>
          <w:b/>
          <w:noProof/>
          <w:sz w:val="24"/>
        </w:rPr>
        <w:fldChar w:fldCharType="end"/>
      </w:r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0AAF5DB2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A.4.1</w:t>
              </w:r>
              <w:r w:rsidR="00890CDB">
                <w:rPr>
                  <w:b/>
                  <w:noProof/>
                  <w:sz w:val="28"/>
                </w:rPr>
                <w:t>A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79D8AA86" w:rsidR="001E41F3" w:rsidRPr="0095002B" w:rsidRDefault="0095002B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95002B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7A11C693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0A771F">
              <w:t xml:space="preserve">Replace the </w:t>
            </w:r>
            <w:r w:rsidR="00E1031E">
              <w:t xml:space="preserve">current </w:t>
            </w:r>
            <w:r w:rsidR="00890CDB">
              <w:t>Punjabi</w:t>
            </w:r>
            <w:r w:rsidR="000A771F">
              <w:t xml:space="preserve"> alphabet</w:t>
            </w:r>
            <w:r w:rsidR="002D7F59">
              <w:t xml:space="preserve"> (</w:t>
            </w:r>
            <w:r w:rsidR="00E43EF0">
              <w:t xml:space="preserve">code </w:t>
            </w:r>
            <w:proofErr w:type="spellStart"/>
            <w:r w:rsidR="00E43EF0">
              <w:t>0x0</w:t>
            </w:r>
            <w:r w:rsidR="00890CDB">
              <w:t>A</w:t>
            </w:r>
            <w:proofErr w:type="spellEnd"/>
            <w:r w:rsidR="00E43EF0">
              <w:t>)</w:t>
            </w:r>
            <w:r w:rsidR="000A771F">
              <w:t xml:space="preserve"> with a better version</w:t>
            </w:r>
            <w:r w:rsidR="00EB11EC">
              <w:t xml:space="preserve"> (code </w:t>
            </w:r>
            <w:proofErr w:type="spellStart"/>
            <w:r w:rsidR="00EB11EC">
              <w:t>0x1</w:t>
            </w:r>
            <w:r w:rsidR="00890CDB">
              <w:t>A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890CDB">
              <w:t>Punjabi</w:t>
            </w:r>
            <w:r w:rsidR="00305BEE">
              <w:t xml:space="preserve"> and </w:t>
            </w:r>
            <w:r w:rsidR="00E1031E">
              <w:t xml:space="preserve">other languages in the Indian subcontinent that uses the </w:t>
            </w:r>
            <w:r w:rsidR="003B4D20">
              <w:t xml:space="preserve">Gurmukhi </w:t>
            </w:r>
            <w:r w:rsidR="00E1031E">
              <w:t>script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6CB4ABB6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3B4D20">
              <w:t>Punjabi</w:t>
            </w:r>
            <w:r w:rsidR="004F4BFC">
              <w:t xml:space="preserve"> </w:t>
            </w:r>
            <w:r>
              <w:rPr>
                <w:noProof/>
              </w:rPr>
              <w:t xml:space="preserve">alphabet </w:t>
            </w:r>
            <w:r w:rsidR="00AF1E2C">
              <w:rPr>
                <w:noProof/>
              </w:rPr>
              <w:t>(code 0x0</w:t>
            </w:r>
            <w:r w:rsidR="003B4D20">
              <w:rPr>
                <w:noProof/>
              </w:rPr>
              <w:t>A</w:t>
            </w:r>
            <w:r w:rsidR="00AF1E2C">
              <w:rPr>
                <w:noProof/>
              </w:rPr>
              <w:t xml:space="preserve">) </w:t>
            </w:r>
            <w:r w:rsidR="000B48D6">
              <w:rPr>
                <w:noProof/>
              </w:rPr>
              <w:t xml:space="preserve">in release 19 </w:t>
            </w:r>
            <w:r w:rsidR="00AF1E2C">
              <w:rPr>
                <w:noProof/>
              </w:rPr>
              <w:t>is not well</w:t>
            </w:r>
            <w:r w:rsidR="002E66AA">
              <w:rPr>
                <w:noProof/>
              </w:rPr>
              <w:t>-designed</w:t>
            </w:r>
            <w:r w:rsidR="00387210">
              <w:rPr>
                <w:noProof/>
              </w:rPr>
              <w:t>, and probably not used</w:t>
            </w:r>
            <w:r w:rsidR="00CC7BDF">
              <w:rPr>
                <w:noProof/>
              </w:rPr>
              <w:t xml:space="preserve">. There are duplicate characters, and characters are missing, in particular for </w:t>
            </w:r>
            <w:r w:rsidR="00FB4335">
              <w:rPr>
                <w:noProof/>
              </w:rPr>
              <w:t xml:space="preserve">other languages in the Indic subcontinent that use the </w:t>
            </w:r>
            <w:r w:rsidR="003B4D20">
              <w:t>Gurmukhi</w:t>
            </w:r>
            <w:r w:rsidR="004F4BFC">
              <w:t xml:space="preserve"> </w:t>
            </w:r>
            <w:r w:rsidR="00FB4335">
              <w:rPr>
                <w:noProof/>
              </w:rPr>
              <w:t>script.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609F06F9" w:rsidR="001E41F3" w:rsidRDefault="007B70FB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An improved </w:t>
            </w:r>
            <w:r w:rsidR="003B4D20">
              <w:t>Punjabi</w:t>
            </w:r>
            <w:r w:rsidR="004F4BFC">
              <w:t xml:space="preserve"> </w:t>
            </w:r>
            <w:r>
              <w:rPr>
                <w:noProof/>
              </w:rPr>
              <w:t xml:space="preserve">alphabet (with different code from the present </w:t>
            </w:r>
            <w:r w:rsidR="003B4D20">
              <w:t>Punjabi</w:t>
            </w:r>
            <w:r w:rsidR="004F4BFC">
              <w:t xml:space="preserve"> </w:t>
            </w:r>
            <w:r>
              <w:rPr>
                <w:noProof/>
              </w:rPr>
              <w:t xml:space="preserve">alphabet; </w:t>
            </w:r>
            <w:r w:rsidR="00835434">
              <w:rPr>
                <w:noProof/>
              </w:rPr>
              <w:t>the latter should be deprecated)</w:t>
            </w:r>
            <w:r w:rsidR="00BE4E0E">
              <w:rPr>
                <w:noProof/>
              </w:rPr>
              <w:t>.</w:t>
            </w:r>
            <w:r w:rsidR="00BB2EE0">
              <w:rPr>
                <w:noProof/>
              </w:rPr>
              <w:t xml:space="preserve"> a</w:t>
            </w:r>
            <w:r w:rsidR="00897450">
              <w:rPr>
                <w:noProof/>
              </w:rPr>
              <w:t>-z (and A-Z) are still covered, for parts of the message that may be in English.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611A09A3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3D0CC1CA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A.4.1</w:t>
      </w:r>
      <w:r w:rsidR="008D3E3F">
        <w:rPr>
          <w:rFonts w:eastAsia="DengXian"/>
          <w:sz w:val="24"/>
          <w:szCs w:val="24"/>
        </w:rPr>
        <w:t>A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A.4.1</w:t>
      </w:r>
      <w:r w:rsidR="008D3E3F">
        <w:rPr>
          <w:rFonts w:eastAsia="DengXian"/>
          <w:sz w:val="24"/>
          <w:szCs w:val="24"/>
        </w:rPr>
        <w:t>A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4FB7FE6C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 xml:space="preserve">There is a machine readable </w:t>
      </w:r>
      <w:proofErr w:type="spellStart"/>
      <w:r>
        <w:rPr>
          <w:rFonts w:eastAsia="DengXian"/>
          <w:sz w:val="24"/>
          <w:szCs w:val="24"/>
        </w:rPr>
        <w:t>mappint</w:t>
      </w:r>
      <w:proofErr w:type="spellEnd"/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8D3E3F">
        <w:rPr>
          <w:rFonts w:eastAsia="DengXian"/>
          <w:sz w:val="24"/>
          <w:szCs w:val="24"/>
        </w:rPr>
        <w:t>PA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93237" w14:textId="77777777" w:rsidR="00E527EF" w:rsidRDefault="00E527EF">
      <w:r>
        <w:separator/>
      </w:r>
    </w:p>
  </w:endnote>
  <w:endnote w:type="continuationSeparator" w:id="0">
    <w:p w14:paraId="1A0176E4" w14:textId="77777777" w:rsidR="00E527EF" w:rsidRDefault="00E52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D021A" w14:textId="77777777" w:rsidR="00E527EF" w:rsidRDefault="00E527EF">
      <w:r>
        <w:separator/>
      </w:r>
    </w:p>
  </w:footnote>
  <w:footnote w:type="continuationSeparator" w:id="0">
    <w:p w14:paraId="04A78148" w14:textId="77777777" w:rsidR="00E527EF" w:rsidRDefault="00E52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0789A"/>
    <w:rsid w:val="00020016"/>
    <w:rsid w:val="00022E4A"/>
    <w:rsid w:val="000551AE"/>
    <w:rsid w:val="0006375E"/>
    <w:rsid w:val="0006599F"/>
    <w:rsid w:val="00066D6A"/>
    <w:rsid w:val="00070E09"/>
    <w:rsid w:val="000850D5"/>
    <w:rsid w:val="000A6394"/>
    <w:rsid w:val="000A771F"/>
    <w:rsid w:val="000B48D6"/>
    <w:rsid w:val="000B7FED"/>
    <w:rsid w:val="000C038A"/>
    <w:rsid w:val="000C6598"/>
    <w:rsid w:val="000D272C"/>
    <w:rsid w:val="000D44B3"/>
    <w:rsid w:val="00106D39"/>
    <w:rsid w:val="001270B4"/>
    <w:rsid w:val="00145D43"/>
    <w:rsid w:val="0015633E"/>
    <w:rsid w:val="00164953"/>
    <w:rsid w:val="00192C46"/>
    <w:rsid w:val="00192D98"/>
    <w:rsid w:val="00192F56"/>
    <w:rsid w:val="001A08B3"/>
    <w:rsid w:val="001A7B60"/>
    <w:rsid w:val="001B52F0"/>
    <w:rsid w:val="001B7A65"/>
    <w:rsid w:val="001E41F3"/>
    <w:rsid w:val="00210F8E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188C"/>
    <w:rsid w:val="002B4E03"/>
    <w:rsid w:val="002B5741"/>
    <w:rsid w:val="002B6334"/>
    <w:rsid w:val="002D7F59"/>
    <w:rsid w:val="002E136E"/>
    <w:rsid w:val="002E2B33"/>
    <w:rsid w:val="002E472E"/>
    <w:rsid w:val="002E5590"/>
    <w:rsid w:val="002E66AA"/>
    <w:rsid w:val="0030096F"/>
    <w:rsid w:val="00305409"/>
    <w:rsid w:val="00305BEE"/>
    <w:rsid w:val="003546A8"/>
    <w:rsid w:val="003609EF"/>
    <w:rsid w:val="0036231A"/>
    <w:rsid w:val="00374DD4"/>
    <w:rsid w:val="00376006"/>
    <w:rsid w:val="003823A6"/>
    <w:rsid w:val="00386332"/>
    <w:rsid w:val="00387210"/>
    <w:rsid w:val="003B4D20"/>
    <w:rsid w:val="003E1A36"/>
    <w:rsid w:val="003E24C7"/>
    <w:rsid w:val="00410371"/>
    <w:rsid w:val="004242F1"/>
    <w:rsid w:val="00453D5C"/>
    <w:rsid w:val="00455609"/>
    <w:rsid w:val="004A610B"/>
    <w:rsid w:val="004B75B7"/>
    <w:rsid w:val="004C0F20"/>
    <w:rsid w:val="004D4B2E"/>
    <w:rsid w:val="004D5E28"/>
    <w:rsid w:val="004F4BFC"/>
    <w:rsid w:val="00500ED1"/>
    <w:rsid w:val="0050622E"/>
    <w:rsid w:val="005141D9"/>
    <w:rsid w:val="0051580D"/>
    <w:rsid w:val="00547111"/>
    <w:rsid w:val="00557B79"/>
    <w:rsid w:val="00564B19"/>
    <w:rsid w:val="00592D74"/>
    <w:rsid w:val="005E2C44"/>
    <w:rsid w:val="005F7D01"/>
    <w:rsid w:val="00621188"/>
    <w:rsid w:val="006257ED"/>
    <w:rsid w:val="00652F9C"/>
    <w:rsid w:val="00653DE4"/>
    <w:rsid w:val="006548F2"/>
    <w:rsid w:val="00661C9C"/>
    <w:rsid w:val="00665C47"/>
    <w:rsid w:val="00695808"/>
    <w:rsid w:val="006B46FB"/>
    <w:rsid w:val="006E21FB"/>
    <w:rsid w:val="007060E2"/>
    <w:rsid w:val="007069BD"/>
    <w:rsid w:val="00717E62"/>
    <w:rsid w:val="0072053B"/>
    <w:rsid w:val="007354B2"/>
    <w:rsid w:val="00766A6B"/>
    <w:rsid w:val="00774EAB"/>
    <w:rsid w:val="00780B53"/>
    <w:rsid w:val="00792342"/>
    <w:rsid w:val="007977A8"/>
    <w:rsid w:val="007A19EC"/>
    <w:rsid w:val="007A2008"/>
    <w:rsid w:val="007B512A"/>
    <w:rsid w:val="007B70FB"/>
    <w:rsid w:val="007C2097"/>
    <w:rsid w:val="007D6A07"/>
    <w:rsid w:val="007F07C9"/>
    <w:rsid w:val="007F4FCD"/>
    <w:rsid w:val="007F7259"/>
    <w:rsid w:val="008040A8"/>
    <w:rsid w:val="008047B7"/>
    <w:rsid w:val="008279FA"/>
    <w:rsid w:val="00831751"/>
    <w:rsid w:val="00835434"/>
    <w:rsid w:val="008626E7"/>
    <w:rsid w:val="00864BFD"/>
    <w:rsid w:val="00870EE7"/>
    <w:rsid w:val="008832C2"/>
    <w:rsid w:val="008863B9"/>
    <w:rsid w:val="0088692D"/>
    <w:rsid w:val="00890CDB"/>
    <w:rsid w:val="00897450"/>
    <w:rsid w:val="008A45A6"/>
    <w:rsid w:val="008B1058"/>
    <w:rsid w:val="008D3CCC"/>
    <w:rsid w:val="008D3E3F"/>
    <w:rsid w:val="008F3789"/>
    <w:rsid w:val="008F686C"/>
    <w:rsid w:val="008F69B9"/>
    <w:rsid w:val="00907550"/>
    <w:rsid w:val="009148DE"/>
    <w:rsid w:val="00923911"/>
    <w:rsid w:val="00925EA7"/>
    <w:rsid w:val="00941E30"/>
    <w:rsid w:val="0095002B"/>
    <w:rsid w:val="009531B0"/>
    <w:rsid w:val="00955751"/>
    <w:rsid w:val="00961C0C"/>
    <w:rsid w:val="00962D94"/>
    <w:rsid w:val="009741B3"/>
    <w:rsid w:val="009777D9"/>
    <w:rsid w:val="00991B88"/>
    <w:rsid w:val="00993395"/>
    <w:rsid w:val="009A5753"/>
    <w:rsid w:val="009A579D"/>
    <w:rsid w:val="009D37B7"/>
    <w:rsid w:val="009E3297"/>
    <w:rsid w:val="009E6E36"/>
    <w:rsid w:val="009F3E6D"/>
    <w:rsid w:val="009F734F"/>
    <w:rsid w:val="00A14A47"/>
    <w:rsid w:val="00A246B6"/>
    <w:rsid w:val="00A37746"/>
    <w:rsid w:val="00A465B7"/>
    <w:rsid w:val="00A47E70"/>
    <w:rsid w:val="00A50CF0"/>
    <w:rsid w:val="00A70106"/>
    <w:rsid w:val="00A7671C"/>
    <w:rsid w:val="00AA2CBC"/>
    <w:rsid w:val="00AC5820"/>
    <w:rsid w:val="00AD1B62"/>
    <w:rsid w:val="00AD1CD8"/>
    <w:rsid w:val="00AF1E2C"/>
    <w:rsid w:val="00B10D49"/>
    <w:rsid w:val="00B258BB"/>
    <w:rsid w:val="00B419B2"/>
    <w:rsid w:val="00B54D6C"/>
    <w:rsid w:val="00B67B97"/>
    <w:rsid w:val="00B72E64"/>
    <w:rsid w:val="00B91E1D"/>
    <w:rsid w:val="00B968C8"/>
    <w:rsid w:val="00B97824"/>
    <w:rsid w:val="00BA3EC5"/>
    <w:rsid w:val="00BA51D9"/>
    <w:rsid w:val="00BA5E62"/>
    <w:rsid w:val="00BB1A86"/>
    <w:rsid w:val="00BB2EE0"/>
    <w:rsid w:val="00BB5DFC"/>
    <w:rsid w:val="00BC0F9D"/>
    <w:rsid w:val="00BD279D"/>
    <w:rsid w:val="00BD6BB8"/>
    <w:rsid w:val="00BE4E0E"/>
    <w:rsid w:val="00BE5DF3"/>
    <w:rsid w:val="00BF02B0"/>
    <w:rsid w:val="00BF6E6B"/>
    <w:rsid w:val="00C40A02"/>
    <w:rsid w:val="00C6222D"/>
    <w:rsid w:val="00C63CE5"/>
    <w:rsid w:val="00C66BA2"/>
    <w:rsid w:val="00C870F6"/>
    <w:rsid w:val="00C907B5"/>
    <w:rsid w:val="00C95985"/>
    <w:rsid w:val="00CC5026"/>
    <w:rsid w:val="00CC68D0"/>
    <w:rsid w:val="00CC7BDF"/>
    <w:rsid w:val="00CD2F56"/>
    <w:rsid w:val="00CE2345"/>
    <w:rsid w:val="00CF21C4"/>
    <w:rsid w:val="00CF6283"/>
    <w:rsid w:val="00D03F9A"/>
    <w:rsid w:val="00D06D51"/>
    <w:rsid w:val="00D070E8"/>
    <w:rsid w:val="00D207DF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A59D7"/>
    <w:rsid w:val="00DD297B"/>
    <w:rsid w:val="00DE34CF"/>
    <w:rsid w:val="00E01CA3"/>
    <w:rsid w:val="00E1031E"/>
    <w:rsid w:val="00E13F3D"/>
    <w:rsid w:val="00E206D2"/>
    <w:rsid w:val="00E316AB"/>
    <w:rsid w:val="00E3455B"/>
    <w:rsid w:val="00E34898"/>
    <w:rsid w:val="00E43EF0"/>
    <w:rsid w:val="00E46A3F"/>
    <w:rsid w:val="00E527EF"/>
    <w:rsid w:val="00E53113"/>
    <w:rsid w:val="00E76690"/>
    <w:rsid w:val="00EA6054"/>
    <w:rsid w:val="00EB09B7"/>
    <w:rsid w:val="00EB11EC"/>
    <w:rsid w:val="00EB5CAC"/>
    <w:rsid w:val="00EE13BC"/>
    <w:rsid w:val="00EE7D7C"/>
    <w:rsid w:val="00EF3A41"/>
    <w:rsid w:val="00F15DE8"/>
    <w:rsid w:val="00F25D98"/>
    <w:rsid w:val="00F300FB"/>
    <w:rsid w:val="00F308EC"/>
    <w:rsid w:val="00F370D2"/>
    <w:rsid w:val="00F62CCF"/>
    <w:rsid w:val="00F73A6E"/>
    <w:rsid w:val="00F760C9"/>
    <w:rsid w:val="00F9066D"/>
    <w:rsid w:val="00F93E19"/>
    <w:rsid w:val="00FB4335"/>
    <w:rsid w:val="00FB6386"/>
    <w:rsid w:val="00F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387</TotalTime>
  <Pages>2</Pages>
  <Words>537</Words>
  <Characters>2851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3382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5</cp:revision>
  <cp:lastPrinted>1899-12-31T23:00:00Z</cp:lastPrinted>
  <dcterms:created xsi:type="dcterms:W3CDTF">2026-06-04T20:35:00Z</dcterms:created>
  <dcterms:modified xsi:type="dcterms:W3CDTF">2026-06-04T20:38:00Z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