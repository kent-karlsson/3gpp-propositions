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DC2F233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00789A">
                <w:rPr>
                  <w:b/>
                  <w:noProof/>
                  <w:sz w:val="28"/>
                </w:rPr>
                <w:t>9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7EF20AC4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00789A">
              <w:t>Oria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B419B2">
              <w:t>9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B419B2">
              <w:t>9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CF6283">
              <w:t>Oria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B419B2">
              <w:t>Oria</w:t>
            </w:r>
            <w:r w:rsidR="004F4BFC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67FAD019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B419B2">
              <w:t>Oria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B419B2">
              <w:rPr>
                <w:noProof/>
              </w:rPr>
              <w:t>9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B419B2">
              <w:t>Oria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272CAAE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AD1B62">
              <w:t>Oria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AD1B62">
              <w:t>Oria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CEDCADD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00789A">
        <w:rPr>
          <w:rFonts w:eastAsia="DengXian"/>
          <w:sz w:val="24"/>
          <w:szCs w:val="24"/>
        </w:rPr>
        <w:t>9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00789A">
        <w:rPr>
          <w:rFonts w:eastAsia="DengXian"/>
          <w:sz w:val="24"/>
          <w:szCs w:val="24"/>
        </w:rPr>
        <w:t>9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641282B4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00789A">
        <w:rPr>
          <w:rFonts w:eastAsia="DengXian"/>
          <w:sz w:val="24"/>
          <w:szCs w:val="24"/>
        </w:rPr>
        <w:t>OR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7CFA" w14:textId="77777777" w:rsidR="00606760" w:rsidRDefault="00606760">
      <w:r>
        <w:separator/>
      </w:r>
    </w:p>
  </w:endnote>
  <w:endnote w:type="continuationSeparator" w:id="0">
    <w:p w14:paraId="735F742B" w14:textId="77777777" w:rsidR="00606760" w:rsidRDefault="0060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678F3" w14:textId="77777777" w:rsidR="00606760" w:rsidRDefault="00606760">
      <w:r>
        <w:separator/>
      </w:r>
    </w:p>
  </w:footnote>
  <w:footnote w:type="continuationSeparator" w:id="0">
    <w:p w14:paraId="0FF3E256" w14:textId="77777777" w:rsidR="00606760" w:rsidRDefault="00606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89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06760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B62"/>
    <w:rsid w:val="00AD1CD8"/>
    <w:rsid w:val="00AF1E2C"/>
    <w:rsid w:val="00B10D49"/>
    <w:rsid w:val="00B258BB"/>
    <w:rsid w:val="00B419B2"/>
    <w:rsid w:val="00B54D6C"/>
    <w:rsid w:val="00B67B97"/>
    <w:rsid w:val="00B72E64"/>
    <w:rsid w:val="00B91E1D"/>
    <w:rsid w:val="00B968C8"/>
    <w:rsid w:val="00B97824"/>
    <w:rsid w:val="00BA3EC5"/>
    <w:rsid w:val="00BA51D9"/>
    <w:rsid w:val="00BA5E62"/>
    <w:rsid w:val="00BB1A86"/>
    <w:rsid w:val="00BB2EE0"/>
    <w:rsid w:val="00BB5DFC"/>
    <w:rsid w:val="00BC0F9D"/>
    <w:rsid w:val="00BD279D"/>
    <w:rsid w:val="00BD6BB8"/>
    <w:rsid w:val="00BE4E0E"/>
    <w:rsid w:val="00BE5DF3"/>
    <w:rsid w:val="00BF02B0"/>
    <w:rsid w:val="00BF6E6B"/>
    <w:rsid w:val="00C40A02"/>
    <w:rsid w:val="00C6222D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E2345"/>
    <w:rsid w:val="00CF21C4"/>
    <w:rsid w:val="00CF6283"/>
    <w:rsid w:val="00D03F9A"/>
    <w:rsid w:val="00D06D51"/>
    <w:rsid w:val="00D070E8"/>
    <w:rsid w:val="00D207DF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29</TotalTime>
  <Pages>2</Pages>
  <Words>534</Words>
  <Characters>2831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3359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6</cp:revision>
  <cp:lastPrinted>1899-12-31T23:00:00Z</cp:lastPrinted>
  <dcterms:created xsi:type="dcterms:W3CDTF">2026-06-04T14:08:00Z</dcterms:created>
  <dcterms:modified xsi:type="dcterms:W3CDTF">2026-06-04T14:11:00Z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