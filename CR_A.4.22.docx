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4932C6E0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</w:t>
              </w:r>
              <w:r w:rsidR="001B52F9">
                <w:rPr>
                  <w:b/>
                  <w:noProof/>
                  <w:sz w:val="28"/>
                </w:rPr>
                <w:t>2</w:t>
              </w:r>
              <w:r w:rsidR="00E149D5">
                <w:rPr>
                  <w:b/>
                  <w:noProof/>
                  <w:sz w:val="28"/>
                </w:rPr>
                <w:t>2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0D4FAB1F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r w:rsidR="008772B6">
              <w:t>HY</w:t>
            </w:r>
            <w:r w:rsidR="000850D5">
              <w:t xml:space="preserve"> (</w:t>
            </w:r>
            <w:r w:rsidR="008772B6">
              <w:t>Armenian</w:t>
            </w:r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</w:t>
            </w:r>
            <w:r w:rsidR="006461E8">
              <w:t>2</w:t>
            </w:r>
            <w:r w:rsidR="00E149D5">
              <w:t>2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8772B6">
              <w:t>Armenian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223999E6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E149D5">
              <w:rPr>
                <w:noProof/>
              </w:rPr>
              <w:t>Armenian</w:t>
            </w:r>
            <w:r>
              <w:rPr>
                <w:noProof/>
              </w:rPr>
              <w:t xml:space="preserve">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E149D5">
              <w:rPr>
                <w:noProof/>
              </w:rPr>
              <w:t>HY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E149D5">
              <w:rPr>
                <w:noProof/>
              </w:rPr>
              <w:t>Armenian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726721BE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Adding a 7-bit alphabet for </w:t>
            </w:r>
            <w:r w:rsidR="00E149D5">
              <w:rPr>
                <w:noProof/>
              </w:rPr>
              <w:t>Armenian</w:t>
            </w:r>
            <w:r>
              <w:rPr>
                <w:noProof/>
              </w:rPr>
              <w:t>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1842052E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</w:t>
      </w:r>
      <w:r w:rsidR="001B52F9">
        <w:rPr>
          <w:rFonts w:eastAsia="DengXian"/>
          <w:sz w:val="24"/>
          <w:szCs w:val="24"/>
        </w:rPr>
        <w:t>2</w:t>
      </w:r>
      <w:r w:rsidR="00E3705B">
        <w:rPr>
          <w:rFonts w:eastAsia="DengXian"/>
          <w:sz w:val="24"/>
          <w:szCs w:val="24"/>
        </w:rPr>
        <w:t>2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</w:t>
      </w:r>
      <w:r w:rsidR="001B52F9">
        <w:rPr>
          <w:rFonts w:eastAsia="DengXian"/>
          <w:sz w:val="24"/>
          <w:szCs w:val="24"/>
        </w:rPr>
        <w:t>2</w:t>
      </w:r>
      <w:r w:rsidR="00E3705B">
        <w:rPr>
          <w:rFonts w:eastAsia="DengXian"/>
          <w:sz w:val="24"/>
          <w:szCs w:val="24"/>
        </w:rPr>
        <w:t>2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546A4614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>There is a machine readable mappin</w:t>
      </w:r>
      <w:r w:rsidR="00FD1D2B">
        <w:rPr>
          <w:rFonts w:eastAsia="DengXian"/>
          <w:sz w:val="24"/>
          <w:szCs w:val="24"/>
        </w:rPr>
        <w:t>g</w:t>
      </w:r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E3705B">
        <w:rPr>
          <w:rFonts w:eastAsia="DengXian"/>
          <w:sz w:val="24"/>
          <w:szCs w:val="24"/>
        </w:rPr>
        <w:t>HY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03099" w14:textId="77777777" w:rsidR="003601EA" w:rsidRDefault="003601EA">
      <w:r>
        <w:separator/>
      </w:r>
    </w:p>
  </w:endnote>
  <w:endnote w:type="continuationSeparator" w:id="0">
    <w:p w14:paraId="3334A1AC" w14:textId="77777777" w:rsidR="003601EA" w:rsidRDefault="00360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FE2F8" w14:textId="77777777" w:rsidR="003601EA" w:rsidRDefault="003601EA">
      <w:r>
        <w:separator/>
      </w:r>
    </w:p>
  </w:footnote>
  <w:footnote w:type="continuationSeparator" w:id="0">
    <w:p w14:paraId="14523A2B" w14:textId="77777777" w:rsidR="003601EA" w:rsidRDefault="00360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7571"/>
    <w:rsid w:val="00020016"/>
    <w:rsid w:val="00022E4A"/>
    <w:rsid w:val="0006599F"/>
    <w:rsid w:val="00066D6A"/>
    <w:rsid w:val="00070E09"/>
    <w:rsid w:val="000850D5"/>
    <w:rsid w:val="000A6394"/>
    <w:rsid w:val="000B7FED"/>
    <w:rsid w:val="000C038A"/>
    <w:rsid w:val="000C6598"/>
    <w:rsid w:val="000D272C"/>
    <w:rsid w:val="000D44B3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52F9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1EA"/>
    <w:rsid w:val="003609EF"/>
    <w:rsid w:val="0036231A"/>
    <w:rsid w:val="00374DD4"/>
    <w:rsid w:val="00376006"/>
    <w:rsid w:val="003823A6"/>
    <w:rsid w:val="00386332"/>
    <w:rsid w:val="003C197B"/>
    <w:rsid w:val="003E1A36"/>
    <w:rsid w:val="003E24C7"/>
    <w:rsid w:val="003F38F0"/>
    <w:rsid w:val="00410371"/>
    <w:rsid w:val="004242F1"/>
    <w:rsid w:val="00455609"/>
    <w:rsid w:val="0046443E"/>
    <w:rsid w:val="004A610B"/>
    <w:rsid w:val="004B75B7"/>
    <w:rsid w:val="004C0F20"/>
    <w:rsid w:val="004D4B2E"/>
    <w:rsid w:val="004D5E28"/>
    <w:rsid w:val="004E3FA4"/>
    <w:rsid w:val="004E6F75"/>
    <w:rsid w:val="00500ED1"/>
    <w:rsid w:val="0050622E"/>
    <w:rsid w:val="005141D9"/>
    <w:rsid w:val="0051580D"/>
    <w:rsid w:val="00547111"/>
    <w:rsid w:val="00557B79"/>
    <w:rsid w:val="00564B19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95808"/>
    <w:rsid w:val="006B46FB"/>
    <w:rsid w:val="006E21FB"/>
    <w:rsid w:val="0070522E"/>
    <w:rsid w:val="007060E2"/>
    <w:rsid w:val="007069BD"/>
    <w:rsid w:val="00717E62"/>
    <w:rsid w:val="0072053B"/>
    <w:rsid w:val="007346A8"/>
    <w:rsid w:val="007354B2"/>
    <w:rsid w:val="00766A6B"/>
    <w:rsid w:val="00780B53"/>
    <w:rsid w:val="00792342"/>
    <w:rsid w:val="007977A8"/>
    <w:rsid w:val="007A19EC"/>
    <w:rsid w:val="007B512A"/>
    <w:rsid w:val="007C2097"/>
    <w:rsid w:val="007D6A07"/>
    <w:rsid w:val="007F4FCD"/>
    <w:rsid w:val="007F7259"/>
    <w:rsid w:val="008040A8"/>
    <w:rsid w:val="008279FA"/>
    <w:rsid w:val="00831751"/>
    <w:rsid w:val="008626E7"/>
    <w:rsid w:val="00870EE7"/>
    <w:rsid w:val="008772B6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B258BB"/>
    <w:rsid w:val="00B342E9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40A02"/>
    <w:rsid w:val="00C66BA2"/>
    <w:rsid w:val="00C870F6"/>
    <w:rsid w:val="00C907B5"/>
    <w:rsid w:val="00C95985"/>
    <w:rsid w:val="00CB5877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3F3D"/>
    <w:rsid w:val="00E149D5"/>
    <w:rsid w:val="00E206D2"/>
    <w:rsid w:val="00E316AB"/>
    <w:rsid w:val="00E3455B"/>
    <w:rsid w:val="00E34898"/>
    <w:rsid w:val="00E3705B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D98"/>
    <w:rsid w:val="00F300FB"/>
    <w:rsid w:val="00F308EC"/>
    <w:rsid w:val="00F370D2"/>
    <w:rsid w:val="00F62CCF"/>
    <w:rsid w:val="00F73A6E"/>
    <w:rsid w:val="00F760C9"/>
    <w:rsid w:val="00F9066D"/>
    <w:rsid w:val="00F92F3B"/>
    <w:rsid w:val="00F93E19"/>
    <w:rsid w:val="00FB6386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29</TotalTime>
  <Pages>2</Pages>
  <Words>500</Words>
  <Characters>2655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3149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6</cp:revision>
  <cp:lastPrinted>1899-12-31T23:00:00Z</cp:lastPrinted>
  <dcterms:created xsi:type="dcterms:W3CDTF">2026-06-04T22:34:00Z</dcterms:created>
  <dcterms:modified xsi:type="dcterms:W3CDTF">2026-06-04T22:38:00Z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