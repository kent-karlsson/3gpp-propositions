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33C4" w14:textId="77777777" w:rsidR="0006375E" w:rsidRDefault="0006375E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1BF4C6A3" w14:textId="77777777" w:rsidR="0006375E" w:rsidRDefault="0006375E" w:rsidP="0006375E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1CFB1B81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DA59D7">
                <w:rPr>
                  <w:b/>
                  <w:noProof/>
                  <w:sz w:val="28"/>
                </w:rPr>
                <w:t>7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79D8AA86" w:rsidR="001E41F3" w:rsidRPr="0095002B" w:rsidRDefault="0095002B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95002B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7D60300E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DA59D7">
              <w:t>Kannada</w:t>
            </w:r>
            <w:r w:rsidR="000A771F">
              <w:t xml:space="preserve">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</w:t>
            </w:r>
            <w:r w:rsidR="00DA59D7">
              <w:t>7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DA59D7">
              <w:t>7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DA59D7">
              <w:t>Kannada</w:t>
            </w:r>
            <w:r w:rsidR="00305BEE">
              <w:t xml:space="preserve"> and </w:t>
            </w:r>
            <w:r w:rsidR="00E1031E">
              <w:t xml:space="preserve">other languages in the Indian subcontinent that uses the </w:t>
            </w:r>
            <w:r w:rsidR="00A917C1">
              <w:t>Kannada</w:t>
            </w:r>
            <w:r w:rsidR="004F4BFC">
              <w:t xml:space="preserve"> </w:t>
            </w:r>
            <w:r w:rsidR="00E1031E">
              <w:t>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34441701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DA59D7">
              <w:t>Kannada</w:t>
            </w:r>
            <w:r w:rsidR="004F4BFC">
              <w:t xml:space="preserve"> </w:t>
            </w:r>
            <w:r>
              <w:rPr>
                <w:noProof/>
              </w:rPr>
              <w:t xml:space="preserve">alphabet </w:t>
            </w:r>
            <w:r w:rsidR="00AF1E2C">
              <w:rPr>
                <w:noProof/>
              </w:rPr>
              <w:t>(code 0x0</w:t>
            </w:r>
            <w:r w:rsidR="00DA59D7">
              <w:rPr>
                <w:noProof/>
              </w:rPr>
              <w:t>7</w:t>
            </w:r>
            <w:r w:rsidR="00AF1E2C">
              <w:rPr>
                <w:noProof/>
              </w:rPr>
              <w:t xml:space="preserve">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 xml:space="preserve">other languages in the Indic subcontinent that use the </w:t>
            </w:r>
            <w:r w:rsidR="00DA59D7">
              <w:t>Kannada</w:t>
            </w:r>
            <w:r w:rsidR="004F4BFC">
              <w:t xml:space="preserve"> </w:t>
            </w:r>
            <w:r w:rsidR="00FB4335">
              <w:rPr>
                <w:noProof/>
              </w:rPr>
              <w:t>script.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373DD677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</w:t>
            </w:r>
            <w:r w:rsidR="00DA59D7">
              <w:t>Kannada</w:t>
            </w:r>
            <w:r w:rsidR="004F4BFC">
              <w:t xml:space="preserve"> </w:t>
            </w:r>
            <w:r>
              <w:rPr>
                <w:noProof/>
              </w:rPr>
              <w:t xml:space="preserve">alphabet (with different code from the present </w:t>
            </w:r>
            <w:r w:rsidR="00DA59D7">
              <w:t>Kannada</w:t>
            </w:r>
            <w:r w:rsidR="004F4BFC">
              <w:t xml:space="preserve"> </w:t>
            </w:r>
            <w:r>
              <w:rPr>
                <w:noProof/>
              </w:rPr>
              <w:t xml:space="preserve">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611A09A3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2DC81F8D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091A03">
        <w:rPr>
          <w:rFonts w:eastAsia="DengXian"/>
          <w:sz w:val="24"/>
          <w:szCs w:val="24"/>
        </w:rPr>
        <w:t>7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091A03">
        <w:rPr>
          <w:rFonts w:eastAsia="DengXian"/>
          <w:sz w:val="24"/>
          <w:szCs w:val="24"/>
        </w:rPr>
        <w:t>7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23B917E7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091A03">
        <w:rPr>
          <w:rFonts w:eastAsia="DengXian"/>
          <w:sz w:val="24"/>
          <w:szCs w:val="24"/>
        </w:rPr>
        <w:t>KN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59BA" w14:textId="77777777" w:rsidR="006010CA" w:rsidRDefault="006010CA">
      <w:r>
        <w:separator/>
      </w:r>
    </w:p>
  </w:endnote>
  <w:endnote w:type="continuationSeparator" w:id="0">
    <w:p w14:paraId="10CC828B" w14:textId="77777777" w:rsidR="006010CA" w:rsidRDefault="00601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E61C4" w14:textId="77777777" w:rsidR="006010CA" w:rsidRDefault="006010CA">
      <w:r>
        <w:separator/>
      </w:r>
    </w:p>
  </w:footnote>
  <w:footnote w:type="continuationSeparator" w:id="0">
    <w:p w14:paraId="7D62709F" w14:textId="77777777" w:rsidR="006010CA" w:rsidRDefault="00601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551AE"/>
    <w:rsid w:val="0006375E"/>
    <w:rsid w:val="0006599F"/>
    <w:rsid w:val="00066D6A"/>
    <w:rsid w:val="00070E09"/>
    <w:rsid w:val="000850D5"/>
    <w:rsid w:val="00091A03"/>
    <w:rsid w:val="000A6394"/>
    <w:rsid w:val="000A771F"/>
    <w:rsid w:val="000B48D6"/>
    <w:rsid w:val="000B7FED"/>
    <w:rsid w:val="000C038A"/>
    <w:rsid w:val="000C6598"/>
    <w:rsid w:val="000D272C"/>
    <w:rsid w:val="000D44B3"/>
    <w:rsid w:val="00106D39"/>
    <w:rsid w:val="001270B4"/>
    <w:rsid w:val="00145D43"/>
    <w:rsid w:val="0015633E"/>
    <w:rsid w:val="00164953"/>
    <w:rsid w:val="00192C46"/>
    <w:rsid w:val="00192D98"/>
    <w:rsid w:val="00192F56"/>
    <w:rsid w:val="001A08B3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188C"/>
    <w:rsid w:val="002B4E03"/>
    <w:rsid w:val="002B5741"/>
    <w:rsid w:val="002B6334"/>
    <w:rsid w:val="002D7F59"/>
    <w:rsid w:val="002E136E"/>
    <w:rsid w:val="002E2B33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E1A36"/>
    <w:rsid w:val="003E24C7"/>
    <w:rsid w:val="00410371"/>
    <w:rsid w:val="004242F1"/>
    <w:rsid w:val="00453D5C"/>
    <w:rsid w:val="00455609"/>
    <w:rsid w:val="004A610B"/>
    <w:rsid w:val="004B75B7"/>
    <w:rsid w:val="004C0F20"/>
    <w:rsid w:val="004D4B2E"/>
    <w:rsid w:val="004D5E28"/>
    <w:rsid w:val="004F4BFC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010CA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74EAB"/>
    <w:rsid w:val="00780B53"/>
    <w:rsid w:val="00792342"/>
    <w:rsid w:val="007977A8"/>
    <w:rsid w:val="007A19EC"/>
    <w:rsid w:val="007A2008"/>
    <w:rsid w:val="007B512A"/>
    <w:rsid w:val="007B70FB"/>
    <w:rsid w:val="007C2097"/>
    <w:rsid w:val="007D6A07"/>
    <w:rsid w:val="007F07C9"/>
    <w:rsid w:val="007F4FCD"/>
    <w:rsid w:val="007F7259"/>
    <w:rsid w:val="008040A8"/>
    <w:rsid w:val="008047B7"/>
    <w:rsid w:val="008279FA"/>
    <w:rsid w:val="00831751"/>
    <w:rsid w:val="00835434"/>
    <w:rsid w:val="008626E7"/>
    <w:rsid w:val="00864BFD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002B"/>
    <w:rsid w:val="009531B0"/>
    <w:rsid w:val="00955751"/>
    <w:rsid w:val="00961C0C"/>
    <w:rsid w:val="00962D94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917C1"/>
    <w:rsid w:val="00AA2CBC"/>
    <w:rsid w:val="00AC5820"/>
    <w:rsid w:val="00AD1CD8"/>
    <w:rsid w:val="00AF1E2C"/>
    <w:rsid w:val="00B10D49"/>
    <w:rsid w:val="00B258BB"/>
    <w:rsid w:val="00B54D6C"/>
    <w:rsid w:val="00B67B97"/>
    <w:rsid w:val="00B72669"/>
    <w:rsid w:val="00B72E64"/>
    <w:rsid w:val="00B968C8"/>
    <w:rsid w:val="00B97824"/>
    <w:rsid w:val="00BA3EC5"/>
    <w:rsid w:val="00BA51D9"/>
    <w:rsid w:val="00BA5E62"/>
    <w:rsid w:val="00BB2EE0"/>
    <w:rsid w:val="00BB5DFC"/>
    <w:rsid w:val="00BD279D"/>
    <w:rsid w:val="00BD6BB8"/>
    <w:rsid w:val="00BE4E0E"/>
    <w:rsid w:val="00BE5DF3"/>
    <w:rsid w:val="00BF02B0"/>
    <w:rsid w:val="00BF6E6B"/>
    <w:rsid w:val="00C40A02"/>
    <w:rsid w:val="00C63CE5"/>
    <w:rsid w:val="00C66BA2"/>
    <w:rsid w:val="00C870F6"/>
    <w:rsid w:val="00C907B5"/>
    <w:rsid w:val="00C95985"/>
    <w:rsid w:val="00CB38BF"/>
    <w:rsid w:val="00CC5026"/>
    <w:rsid w:val="00CC68D0"/>
    <w:rsid w:val="00CC7BDF"/>
    <w:rsid w:val="00CD2F56"/>
    <w:rsid w:val="00CE2345"/>
    <w:rsid w:val="00CF21C4"/>
    <w:rsid w:val="00D03F9A"/>
    <w:rsid w:val="00D06D51"/>
    <w:rsid w:val="00D070E8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A59D7"/>
    <w:rsid w:val="00DD297B"/>
    <w:rsid w:val="00DE34CF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53113"/>
    <w:rsid w:val="00E76690"/>
    <w:rsid w:val="00EA6054"/>
    <w:rsid w:val="00EB09B7"/>
    <w:rsid w:val="00EB11EC"/>
    <w:rsid w:val="00EB5CAC"/>
    <w:rsid w:val="00EE13BC"/>
    <w:rsid w:val="00EE7D7C"/>
    <w:rsid w:val="00EF3A41"/>
    <w:rsid w:val="00F15DE8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8</TotalTime>
  <Pages>2</Pages>
  <Words>537</Words>
  <Characters>2849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3380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5</cp:revision>
  <cp:lastPrinted>1899-12-31T23:00:00Z</cp:lastPrinted>
  <dcterms:created xsi:type="dcterms:W3CDTF">2026-06-04T13:26:00Z</dcterms:created>
  <dcterms:modified xsi:type="dcterms:W3CDTF">2026-06-04T13:42:00Z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